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D2FC3" w14:textId="676DEF84" w:rsidR="00BB4C80" w:rsidRDefault="002D46CD">
      <w:pPr>
        <w:pStyle w:val="NoSpacing"/>
      </w:pPr>
      <w:proofErr w:type="spellStart"/>
      <w:r>
        <w:t>Khadichabonu</w:t>
      </w:r>
      <w:proofErr w:type="spellEnd"/>
      <w:r>
        <w:t xml:space="preserve"> Valieva</w:t>
      </w:r>
    </w:p>
    <w:p w14:paraId="78EE0B61" w14:textId="03DE5864" w:rsidR="00BB4C80" w:rsidRDefault="002D46CD">
      <w:pPr>
        <w:pStyle w:val="NoSpacing"/>
      </w:pPr>
      <w:r>
        <w:t>Dr. Zhang</w:t>
      </w:r>
    </w:p>
    <w:p w14:paraId="5F377A47" w14:textId="53554463" w:rsidR="00BB4C80" w:rsidRDefault="002D46CD">
      <w:pPr>
        <w:pStyle w:val="NoSpacing"/>
      </w:pPr>
      <w:r>
        <w:t>CSC 410</w:t>
      </w:r>
    </w:p>
    <w:p w14:paraId="6E5AE12A" w14:textId="4784959C" w:rsidR="00BB4C80" w:rsidRDefault="002D46CD">
      <w:pPr>
        <w:pStyle w:val="NoSpacing"/>
      </w:pPr>
      <w:r>
        <w:t xml:space="preserve">28 </w:t>
      </w:r>
      <w:proofErr w:type="spellStart"/>
      <w:r>
        <w:t>Feburary</w:t>
      </w:r>
      <w:proofErr w:type="spellEnd"/>
      <w:r>
        <w:t xml:space="preserve"> 2024</w:t>
      </w:r>
    </w:p>
    <w:p w14:paraId="2F7CED43" w14:textId="03ACE2BF" w:rsidR="00BB4C80" w:rsidRDefault="002D46CD">
      <w:pPr>
        <w:pStyle w:val="Title"/>
      </w:pPr>
      <w:r>
        <w:t>Assignment 2</w:t>
      </w:r>
    </w:p>
    <w:p w14:paraId="59EAD953" w14:textId="0102CADA" w:rsidR="00AB1575" w:rsidRPr="00AB1575" w:rsidRDefault="00B07905" w:rsidP="00AB1575">
      <w:pPr>
        <w:pStyle w:val="ListParagraph"/>
        <w:numPr>
          <w:ilvl w:val="0"/>
          <w:numId w:val="14"/>
        </w:numPr>
        <w:spacing w:line="240" w:lineRule="auto"/>
        <w:rPr>
          <w:u w:val="single"/>
        </w:rPr>
      </w:pPr>
      <w:r w:rsidRPr="00B07905">
        <w:rPr>
          <w:u w:val="single"/>
        </w:rPr>
        <w:t>An overview of the problem</w:t>
      </w:r>
    </w:p>
    <w:p w14:paraId="1BF4F291" w14:textId="2F69958D" w:rsidR="00B07905" w:rsidRDefault="002D46CD" w:rsidP="00830FB4">
      <w:pPr>
        <w:spacing w:line="240" w:lineRule="auto"/>
        <w:ind w:firstLine="360"/>
      </w:pPr>
      <w:r>
        <w:t>The goal for this assignment is to estimate pi in parallel using C and MPI.</w:t>
      </w:r>
      <w:r w:rsidR="0017094B">
        <w:t xml:space="preserve"> We needed</w:t>
      </w:r>
      <w:r w:rsidR="00B07905">
        <w:t xml:space="preserve"> </w:t>
      </w:r>
      <w:r w:rsidR="0017094B">
        <w:t xml:space="preserve">to write </w:t>
      </w:r>
      <w:r w:rsidR="00B07905">
        <w:t>three scripts, one of which calculates the sum (</w:t>
      </w:r>
      <w:proofErr w:type="spellStart"/>
      <w:r w:rsidR="00B07905">
        <w:t>Sum_Serial.c</w:t>
      </w:r>
      <w:proofErr w:type="spellEnd"/>
      <w:r w:rsidR="00B07905">
        <w:t xml:space="preserve">) using the following formula: </w:t>
      </w:r>
    </w:p>
    <w:p w14:paraId="6E3A5B6D" w14:textId="1CD2D628" w:rsidR="00B07905" w:rsidRDefault="00B07905" w:rsidP="00830FB4">
      <w:pPr>
        <w:pStyle w:val="ListParagraph"/>
        <w:spacing w:line="240" w:lineRule="auto"/>
        <w:ind w:left="1080" w:firstLine="0"/>
      </w:pPr>
      <w:r w:rsidRPr="00B07905">
        <w:drawing>
          <wp:inline distT="0" distB="0" distL="0" distR="0" wp14:anchorId="7C84B8FC" wp14:editId="0AB990F7">
            <wp:extent cx="1333500" cy="406400"/>
            <wp:effectExtent l="0" t="0" r="0" b="0"/>
            <wp:docPr id="1552117478"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17478" name="Picture 1" descr="A black text with black letters&#10;&#10;Description automatically generated"/>
                    <pic:cNvPicPr/>
                  </pic:nvPicPr>
                  <pic:blipFill>
                    <a:blip r:embed="rId9"/>
                    <a:stretch>
                      <a:fillRect/>
                    </a:stretch>
                  </pic:blipFill>
                  <pic:spPr>
                    <a:xfrm>
                      <a:off x="0" y="0"/>
                      <a:ext cx="1333500" cy="406400"/>
                    </a:xfrm>
                    <a:prstGeom prst="rect">
                      <a:avLst/>
                    </a:prstGeom>
                  </pic:spPr>
                </pic:pic>
              </a:graphicData>
            </a:graphic>
          </wp:inline>
        </w:drawing>
      </w:r>
    </w:p>
    <w:p w14:paraId="55ED7895" w14:textId="756CE73A" w:rsidR="00B07905" w:rsidRDefault="00B07905" w:rsidP="00B07905">
      <w:pPr>
        <w:spacing w:line="240" w:lineRule="auto"/>
        <w:ind w:firstLine="0"/>
      </w:pPr>
      <w:r>
        <w:t xml:space="preserve">The other two scripts had to validate the serial (Sum_MPI_v1.c) and parallel (Sum_MPI_v2.c) implementations of the sum formula. </w:t>
      </w:r>
    </w:p>
    <w:p w14:paraId="44E43017" w14:textId="77777777" w:rsidR="00B04A54" w:rsidRDefault="00B04A54" w:rsidP="00B07905">
      <w:pPr>
        <w:spacing w:line="240" w:lineRule="auto"/>
        <w:ind w:firstLine="0"/>
      </w:pPr>
    </w:p>
    <w:p w14:paraId="5E5C23A8" w14:textId="17E65F84" w:rsidR="00AB1575" w:rsidRPr="00AB1575" w:rsidRDefault="00B07905" w:rsidP="00AB1575">
      <w:pPr>
        <w:pStyle w:val="ListParagraph"/>
        <w:numPr>
          <w:ilvl w:val="0"/>
          <w:numId w:val="14"/>
        </w:numPr>
        <w:spacing w:line="240" w:lineRule="auto"/>
        <w:rPr>
          <w:u w:val="single"/>
        </w:rPr>
      </w:pPr>
      <w:r w:rsidRPr="00B07905">
        <w:rPr>
          <w:u w:val="single"/>
        </w:rPr>
        <w:t>Description of parallel algorithm design and implementations.</w:t>
      </w:r>
      <w:r>
        <w:rPr>
          <w:u w:val="single"/>
        </w:rPr>
        <w:t xml:space="preserve"> </w:t>
      </w:r>
    </w:p>
    <w:p w14:paraId="7F0750DC" w14:textId="0C83361E" w:rsidR="00830FB4" w:rsidRDefault="00517136" w:rsidP="00517136">
      <w:pPr>
        <w:spacing w:line="240" w:lineRule="auto"/>
        <w:ind w:firstLine="360"/>
      </w:pPr>
      <w:r>
        <w:t xml:space="preserve">Table 1: In Sum_MPI_v1.c we used point-to-point communication functions like </w:t>
      </w:r>
      <w:proofErr w:type="spellStart"/>
      <w:r>
        <w:t>MPI_Send</w:t>
      </w:r>
      <w:proofErr w:type="spellEnd"/>
      <w:r>
        <w:t xml:space="preserve"> and </w:t>
      </w:r>
      <w:proofErr w:type="spellStart"/>
      <w:r>
        <w:t>MPI_Recv</w:t>
      </w:r>
      <w:proofErr w:type="spellEnd"/>
      <w:r>
        <w:t xml:space="preserve">, while for Sum_MPI_v2.c, we implemented collective communication functions. In both cases, we used the same values of n numbers and p processes. We were given values of n =1, 3, 10, 1000, 1000000 as well as p set to 1 and 8. </w:t>
      </w:r>
    </w:p>
    <w:p w14:paraId="7A33BE56" w14:textId="0C48F4F6" w:rsidR="00517136" w:rsidRDefault="00517136" w:rsidP="00517136">
      <w:pPr>
        <w:spacing w:line="240" w:lineRule="auto"/>
        <w:ind w:firstLine="360"/>
      </w:pPr>
      <w:r>
        <w:t xml:space="preserve">Table 2: We were given the values of processes, however we had to figure out a constant number of n that will result in T runtime that would be greater than 1 and less than 100 seconds. For the convenience, I chose n=10^8 (100 </w:t>
      </w:r>
      <w:proofErr w:type="spellStart"/>
      <w:r>
        <w:t>mln</w:t>
      </w:r>
      <w:proofErr w:type="spellEnd"/>
      <w:r>
        <w:t xml:space="preserve">) to get exactly six decimal points for the result. </w:t>
      </w:r>
    </w:p>
    <w:p w14:paraId="31F0D1CD" w14:textId="1AF91D37" w:rsidR="00517136" w:rsidRDefault="00517136" w:rsidP="00517136">
      <w:pPr>
        <w:spacing w:line="240" w:lineRule="auto"/>
        <w:ind w:firstLine="360"/>
      </w:pPr>
      <w:r>
        <w:t>In both cases, the compilation of the code would give me the value of S (Sum) and T (Elapsed Time) that you can see in screenshots provided for question 5.</w:t>
      </w:r>
    </w:p>
    <w:p w14:paraId="31BE8525" w14:textId="6DEF89D6" w:rsidR="00AB1575" w:rsidRDefault="00517136" w:rsidP="00B04A54">
      <w:pPr>
        <w:spacing w:line="240" w:lineRule="auto"/>
        <w:ind w:firstLine="360"/>
      </w:pPr>
      <w:r>
        <w:t xml:space="preserve">As for the script themselves, </w:t>
      </w:r>
      <w:r w:rsidR="00AB1575">
        <w:t xml:space="preserve">I used the declaration of variables and the beginning of the script as it was shown during class lectures, used MPI function, basic for loop as well as the calculation of sum. </w:t>
      </w:r>
    </w:p>
    <w:p w14:paraId="378E969B" w14:textId="77777777" w:rsidR="00B04A54" w:rsidRPr="00517136" w:rsidRDefault="00B04A54" w:rsidP="00B04A54">
      <w:pPr>
        <w:spacing w:line="240" w:lineRule="auto"/>
        <w:ind w:firstLine="360"/>
      </w:pPr>
    </w:p>
    <w:p w14:paraId="410FD48A" w14:textId="3034117B" w:rsidR="00AB1575" w:rsidRPr="00AB1575" w:rsidRDefault="00B07905" w:rsidP="00AB1575">
      <w:pPr>
        <w:pStyle w:val="ListParagraph"/>
        <w:numPr>
          <w:ilvl w:val="0"/>
          <w:numId w:val="14"/>
        </w:numPr>
        <w:spacing w:line="240" w:lineRule="auto"/>
        <w:rPr>
          <w:u w:val="single"/>
        </w:rPr>
      </w:pPr>
      <w:r w:rsidRPr="00B07905">
        <w:rPr>
          <w:u w:val="single"/>
        </w:rPr>
        <w:t>Results in Table 1</w:t>
      </w:r>
    </w:p>
    <w:p w14:paraId="744CE21F" w14:textId="448BAED4" w:rsidR="00B04A54" w:rsidRPr="00B04A54" w:rsidRDefault="00830FB4" w:rsidP="00B04A54">
      <w:pPr>
        <w:spacing w:line="240" w:lineRule="auto"/>
        <w:ind w:firstLine="0"/>
        <w:rPr>
          <w:u w:val="single"/>
        </w:rPr>
      </w:pPr>
      <w:r w:rsidRPr="00830FB4">
        <w:drawing>
          <wp:inline distT="0" distB="0" distL="0" distR="0" wp14:anchorId="2517760E" wp14:editId="5BE9454E">
            <wp:extent cx="4230624" cy="1117770"/>
            <wp:effectExtent l="0" t="0" r="0" b="0"/>
            <wp:docPr id="1212021191"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21191" name="Picture 1" descr="A table with numbers and a number on it&#10;&#10;Description automatically generated"/>
                    <pic:cNvPicPr/>
                  </pic:nvPicPr>
                  <pic:blipFill>
                    <a:blip r:embed="rId10"/>
                    <a:stretch>
                      <a:fillRect/>
                    </a:stretch>
                  </pic:blipFill>
                  <pic:spPr>
                    <a:xfrm>
                      <a:off x="0" y="0"/>
                      <a:ext cx="4592479" cy="1213376"/>
                    </a:xfrm>
                    <a:prstGeom prst="rect">
                      <a:avLst/>
                    </a:prstGeom>
                  </pic:spPr>
                </pic:pic>
              </a:graphicData>
            </a:graphic>
          </wp:inline>
        </w:drawing>
      </w:r>
    </w:p>
    <w:p w14:paraId="07FC86FC" w14:textId="3E5D9817" w:rsidR="00830FB4" w:rsidRPr="00830FB4" w:rsidRDefault="00830FB4" w:rsidP="00830FB4">
      <w:pPr>
        <w:pStyle w:val="ListParagraph"/>
        <w:numPr>
          <w:ilvl w:val="0"/>
          <w:numId w:val="14"/>
        </w:numPr>
        <w:spacing w:line="240" w:lineRule="auto"/>
        <w:rPr>
          <w:u w:val="single"/>
        </w:rPr>
      </w:pPr>
      <w:r w:rsidRPr="00B07905">
        <w:rPr>
          <w:u w:val="single"/>
        </w:rPr>
        <w:t>Results</w:t>
      </w:r>
      <w:r w:rsidR="00B07905" w:rsidRPr="00B07905">
        <w:rPr>
          <w:u w:val="single"/>
        </w:rPr>
        <w:t xml:space="preserve"> in Table 2</w:t>
      </w:r>
    </w:p>
    <w:p w14:paraId="26C1DA0E" w14:textId="6EC506BA" w:rsidR="00830FB4" w:rsidRPr="00AB1575" w:rsidRDefault="00A5715D" w:rsidP="00AB1575">
      <w:pPr>
        <w:spacing w:line="240" w:lineRule="auto"/>
        <w:ind w:firstLine="0"/>
        <w:rPr>
          <w:u w:val="single"/>
        </w:rPr>
      </w:pPr>
      <w:r w:rsidRPr="00A5715D">
        <w:rPr>
          <w:u w:val="single"/>
        </w:rPr>
        <w:drawing>
          <wp:inline distT="0" distB="0" distL="0" distR="0" wp14:anchorId="17A00A67" wp14:editId="2CA8A923">
            <wp:extent cx="4782688" cy="1048512"/>
            <wp:effectExtent l="0" t="0" r="5715" b="5715"/>
            <wp:docPr id="31785458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54587" name="Picture 1" descr="A table with numbers and letters&#10;&#10;Description automatically generated"/>
                    <pic:cNvPicPr/>
                  </pic:nvPicPr>
                  <pic:blipFill>
                    <a:blip r:embed="rId11"/>
                    <a:stretch>
                      <a:fillRect/>
                    </a:stretch>
                  </pic:blipFill>
                  <pic:spPr>
                    <a:xfrm>
                      <a:off x="0" y="0"/>
                      <a:ext cx="4853950" cy="1064135"/>
                    </a:xfrm>
                    <a:prstGeom prst="rect">
                      <a:avLst/>
                    </a:prstGeom>
                  </pic:spPr>
                </pic:pic>
              </a:graphicData>
            </a:graphic>
          </wp:inline>
        </w:drawing>
      </w:r>
    </w:p>
    <w:p w14:paraId="524FA1E4" w14:textId="77777777" w:rsidR="00830FB4" w:rsidRPr="00B07905" w:rsidRDefault="00830FB4" w:rsidP="00830FB4">
      <w:pPr>
        <w:pStyle w:val="ListParagraph"/>
        <w:spacing w:line="240" w:lineRule="auto"/>
        <w:ind w:left="360" w:firstLine="0"/>
        <w:rPr>
          <w:u w:val="single"/>
        </w:rPr>
      </w:pPr>
    </w:p>
    <w:p w14:paraId="2A61A994" w14:textId="604F0D1D" w:rsidR="00B04A54" w:rsidRPr="00B04A54" w:rsidRDefault="00B07905" w:rsidP="00B04A54">
      <w:pPr>
        <w:pStyle w:val="ListParagraph"/>
        <w:numPr>
          <w:ilvl w:val="0"/>
          <w:numId w:val="14"/>
        </w:numPr>
        <w:spacing w:line="240" w:lineRule="auto"/>
        <w:rPr>
          <w:u w:val="single"/>
        </w:rPr>
      </w:pPr>
      <w:r w:rsidRPr="00B07905">
        <w:rPr>
          <w:u w:val="single"/>
        </w:rPr>
        <w:t>Six screenshots corresponding to three different cases from Table 1 and Table 2 [show the magnolia account, compilatio</w:t>
      </w:r>
      <w:r w:rsidRPr="00B04A54">
        <w:rPr>
          <w:u w:val="single"/>
        </w:rPr>
        <w:t>n and execution, inputs and outputs, and the consistent results with the Table 1 and 2 data]</w:t>
      </w:r>
      <w:r w:rsidR="00B476AB" w:rsidRPr="00B476AB">
        <w:t xml:space="preserve"> </w:t>
      </w:r>
    </w:p>
    <w:p w14:paraId="073B8586" w14:textId="77777777" w:rsidR="00B04A54" w:rsidRPr="00B04A54" w:rsidRDefault="00B04A54" w:rsidP="00B04A54">
      <w:pPr>
        <w:spacing w:line="240" w:lineRule="auto"/>
        <w:ind w:firstLine="0"/>
        <w:rPr>
          <w:u w:val="single"/>
        </w:rPr>
      </w:pPr>
    </w:p>
    <w:p w14:paraId="07E142BC" w14:textId="3F8D276A" w:rsidR="00B04A54" w:rsidRPr="00B04A54" w:rsidRDefault="00B04A54" w:rsidP="00B04A54">
      <w:pPr>
        <w:pStyle w:val="ListParagraph"/>
        <w:spacing w:line="240" w:lineRule="auto"/>
        <w:ind w:left="360" w:firstLine="0"/>
      </w:pPr>
      <w:r>
        <w:t xml:space="preserve">Case </w:t>
      </w:r>
      <w:r>
        <w:t>1</w:t>
      </w:r>
      <w:r>
        <w:t xml:space="preserve">: </w:t>
      </w:r>
      <w:proofErr w:type="spellStart"/>
      <w:r>
        <w:t>Sum_Serial.c</w:t>
      </w:r>
      <w:proofErr w:type="spellEnd"/>
      <w:r>
        <w:t xml:space="preserve"> for n=</w:t>
      </w:r>
      <w:r>
        <w:t>1</w:t>
      </w:r>
    </w:p>
    <w:p w14:paraId="716157B6" w14:textId="50E3C4F1" w:rsidR="00B04A54" w:rsidRPr="00B04A54" w:rsidRDefault="00B04A54" w:rsidP="00B04A54">
      <w:pPr>
        <w:pStyle w:val="ListParagraph"/>
        <w:spacing w:line="240" w:lineRule="auto"/>
        <w:ind w:left="360" w:firstLine="0"/>
        <w:rPr>
          <w:u w:val="single"/>
        </w:rPr>
      </w:pPr>
      <w:r w:rsidRPr="00B04A54">
        <w:rPr>
          <w:u w:val="single"/>
        </w:rPr>
        <w:drawing>
          <wp:inline distT="0" distB="0" distL="0" distR="0" wp14:anchorId="55B81505" wp14:editId="70F83616">
            <wp:extent cx="4160191" cy="2377440"/>
            <wp:effectExtent l="0" t="0" r="5715" b="0"/>
            <wp:docPr id="1678247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47804" name="Picture 1" descr="A screenshot of a computer&#10;&#10;Description automatically generated"/>
                    <pic:cNvPicPr/>
                  </pic:nvPicPr>
                  <pic:blipFill>
                    <a:blip r:embed="rId12"/>
                    <a:stretch>
                      <a:fillRect/>
                    </a:stretch>
                  </pic:blipFill>
                  <pic:spPr>
                    <a:xfrm>
                      <a:off x="0" y="0"/>
                      <a:ext cx="4277917" cy="2444717"/>
                    </a:xfrm>
                    <a:prstGeom prst="rect">
                      <a:avLst/>
                    </a:prstGeom>
                  </pic:spPr>
                </pic:pic>
              </a:graphicData>
            </a:graphic>
          </wp:inline>
        </w:drawing>
      </w:r>
    </w:p>
    <w:p w14:paraId="2463922C" w14:textId="76F814D6" w:rsidR="00B476AB" w:rsidRDefault="00B476AB" w:rsidP="00B476AB">
      <w:pPr>
        <w:pStyle w:val="ListParagraph"/>
        <w:spacing w:line="240" w:lineRule="auto"/>
        <w:ind w:left="360" w:firstLine="0"/>
      </w:pPr>
      <w:r>
        <w:t xml:space="preserve">Case </w:t>
      </w:r>
      <w:r w:rsidR="00B04A54">
        <w:t>2</w:t>
      </w:r>
      <w:r>
        <w:t xml:space="preserve">: </w:t>
      </w:r>
      <w:proofErr w:type="spellStart"/>
      <w:r>
        <w:t>Sum_Serial.c</w:t>
      </w:r>
      <w:proofErr w:type="spellEnd"/>
      <w:r>
        <w:t xml:space="preserve"> for n=1000000</w:t>
      </w:r>
    </w:p>
    <w:p w14:paraId="686F7862" w14:textId="0A8A3631" w:rsidR="00C610C6" w:rsidRPr="00C610C6" w:rsidRDefault="00B476AB" w:rsidP="00B476AB">
      <w:pPr>
        <w:pStyle w:val="ListParagraph"/>
        <w:spacing w:line="240" w:lineRule="auto"/>
        <w:ind w:left="360" w:firstLine="0"/>
        <w:rPr>
          <w:u w:val="single"/>
        </w:rPr>
      </w:pPr>
      <w:r w:rsidRPr="00C610C6">
        <w:drawing>
          <wp:inline distT="0" distB="0" distL="0" distR="0" wp14:anchorId="734D9EB5" wp14:editId="3875131A">
            <wp:extent cx="4120896" cy="2443041"/>
            <wp:effectExtent l="0" t="0" r="0" b="0"/>
            <wp:docPr id="57274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43372" name="Picture 1" descr="A screenshot of a computer&#10;&#10;Description automatically generated"/>
                    <pic:cNvPicPr/>
                  </pic:nvPicPr>
                  <pic:blipFill>
                    <a:blip r:embed="rId13"/>
                    <a:stretch>
                      <a:fillRect/>
                    </a:stretch>
                  </pic:blipFill>
                  <pic:spPr>
                    <a:xfrm>
                      <a:off x="0" y="0"/>
                      <a:ext cx="4256390" cy="2523367"/>
                    </a:xfrm>
                    <a:prstGeom prst="rect">
                      <a:avLst/>
                    </a:prstGeom>
                  </pic:spPr>
                </pic:pic>
              </a:graphicData>
            </a:graphic>
          </wp:inline>
        </w:drawing>
      </w:r>
    </w:p>
    <w:p w14:paraId="16E6EE02" w14:textId="0A71DCD3" w:rsidR="00A5715D" w:rsidRDefault="00A5715D" w:rsidP="00A5715D">
      <w:pPr>
        <w:pStyle w:val="ListParagraph"/>
        <w:spacing w:line="240" w:lineRule="auto"/>
        <w:ind w:left="360" w:firstLine="0"/>
      </w:pPr>
      <w:r>
        <w:t xml:space="preserve">Case </w:t>
      </w:r>
      <w:r w:rsidR="00B04A54">
        <w:t>3</w:t>
      </w:r>
      <w:r>
        <w:t xml:space="preserve">: </w:t>
      </w:r>
      <w:r w:rsidR="00C610C6">
        <w:t>Sum_MPI_v1.c (Table 1, p=1)</w:t>
      </w:r>
      <w:r w:rsidR="00B476AB" w:rsidRPr="00B476AB">
        <w:t xml:space="preserve"> </w:t>
      </w:r>
    </w:p>
    <w:p w14:paraId="1CDBCC00" w14:textId="0474141A" w:rsidR="00C610C6" w:rsidRDefault="00C610C6" w:rsidP="00A5715D">
      <w:pPr>
        <w:pStyle w:val="ListParagraph"/>
        <w:spacing w:line="240" w:lineRule="auto"/>
        <w:ind w:left="360" w:firstLine="0"/>
      </w:pPr>
      <w:r w:rsidRPr="00C610C6">
        <w:drawing>
          <wp:inline distT="0" distB="0" distL="0" distR="0" wp14:anchorId="7433D640" wp14:editId="33EF0972">
            <wp:extent cx="5960155" cy="1828800"/>
            <wp:effectExtent l="0" t="0" r="0" b="0"/>
            <wp:docPr id="1705007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7282" name="Picture 1" descr="A screenshot of a computer&#10;&#10;Description automatically generated"/>
                    <pic:cNvPicPr/>
                  </pic:nvPicPr>
                  <pic:blipFill>
                    <a:blip r:embed="rId14"/>
                    <a:stretch>
                      <a:fillRect/>
                    </a:stretch>
                  </pic:blipFill>
                  <pic:spPr>
                    <a:xfrm>
                      <a:off x="0" y="0"/>
                      <a:ext cx="6142425" cy="1884727"/>
                    </a:xfrm>
                    <a:prstGeom prst="rect">
                      <a:avLst/>
                    </a:prstGeom>
                  </pic:spPr>
                </pic:pic>
              </a:graphicData>
            </a:graphic>
          </wp:inline>
        </w:drawing>
      </w:r>
    </w:p>
    <w:p w14:paraId="3B6964EA" w14:textId="3B847F55" w:rsidR="00C610C6" w:rsidRDefault="00C610C6" w:rsidP="00A5715D">
      <w:pPr>
        <w:pStyle w:val="ListParagraph"/>
        <w:spacing w:line="240" w:lineRule="auto"/>
        <w:ind w:left="360" w:firstLine="0"/>
      </w:pPr>
      <w:r>
        <w:lastRenderedPageBreak/>
        <w:t xml:space="preserve">Case </w:t>
      </w:r>
      <w:r w:rsidR="00B04A54">
        <w:t>4</w:t>
      </w:r>
      <w:r>
        <w:t>: Sum_MPI_v2.c (Table 1, p=8)</w:t>
      </w:r>
    </w:p>
    <w:p w14:paraId="2D9FEA82" w14:textId="4E3362D6" w:rsidR="00C610C6" w:rsidRDefault="00C610C6" w:rsidP="00B476AB">
      <w:pPr>
        <w:pStyle w:val="ListParagraph"/>
        <w:spacing w:line="240" w:lineRule="auto"/>
        <w:ind w:left="360" w:firstLine="0"/>
      </w:pPr>
      <w:r w:rsidRPr="00C610C6">
        <w:drawing>
          <wp:inline distT="0" distB="0" distL="0" distR="0" wp14:anchorId="5CE7B677" wp14:editId="58ACFD61">
            <wp:extent cx="3653928" cy="1633728"/>
            <wp:effectExtent l="0" t="0" r="3810" b="5080"/>
            <wp:docPr id="1876527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27946" name="Picture 1" descr="A screenshot of a computer program&#10;&#10;Description automatically generated"/>
                    <pic:cNvPicPr/>
                  </pic:nvPicPr>
                  <pic:blipFill>
                    <a:blip r:embed="rId15"/>
                    <a:stretch>
                      <a:fillRect/>
                    </a:stretch>
                  </pic:blipFill>
                  <pic:spPr>
                    <a:xfrm>
                      <a:off x="0" y="0"/>
                      <a:ext cx="3726815" cy="1666317"/>
                    </a:xfrm>
                    <a:prstGeom prst="rect">
                      <a:avLst/>
                    </a:prstGeom>
                  </pic:spPr>
                </pic:pic>
              </a:graphicData>
            </a:graphic>
          </wp:inline>
        </w:drawing>
      </w:r>
    </w:p>
    <w:p w14:paraId="6776B02B" w14:textId="77777777" w:rsidR="00B04A54" w:rsidRDefault="00B04A54" w:rsidP="00B476AB">
      <w:pPr>
        <w:pStyle w:val="ListParagraph"/>
        <w:spacing w:line="240" w:lineRule="auto"/>
        <w:ind w:left="360" w:firstLine="0"/>
      </w:pPr>
    </w:p>
    <w:p w14:paraId="486974D5" w14:textId="18AC40CE" w:rsidR="00C610C6" w:rsidRDefault="00C610C6" w:rsidP="00A5715D">
      <w:pPr>
        <w:pStyle w:val="ListParagraph"/>
        <w:spacing w:line="240" w:lineRule="auto"/>
        <w:ind w:left="360" w:firstLine="0"/>
      </w:pPr>
      <w:r>
        <w:t xml:space="preserve">Case </w:t>
      </w:r>
      <w:r w:rsidR="00B04A54">
        <w:t>5</w:t>
      </w:r>
      <w:r>
        <w:t>: Sum_MPI_v1.c (Table 2, n=10^8)</w:t>
      </w:r>
    </w:p>
    <w:p w14:paraId="18A5EFBD" w14:textId="32B2E11F" w:rsidR="00C610C6" w:rsidRDefault="00B476AB" w:rsidP="00A5715D">
      <w:pPr>
        <w:pStyle w:val="ListParagraph"/>
        <w:spacing w:line="240" w:lineRule="auto"/>
        <w:ind w:left="360" w:firstLine="0"/>
      </w:pPr>
      <w:r w:rsidRPr="00B476AB">
        <w:drawing>
          <wp:inline distT="0" distB="0" distL="0" distR="0" wp14:anchorId="137336EF" wp14:editId="646F87F7">
            <wp:extent cx="3551121" cy="1767840"/>
            <wp:effectExtent l="0" t="0" r="5080" b="0"/>
            <wp:docPr id="1075760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60093" name="Picture 1" descr="A screenshot of a computer program&#10;&#10;Description automatically generated"/>
                    <pic:cNvPicPr/>
                  </pic:nvPicPr>
                  <pic:blipFill>
                    <a:blip r:embed="rId16"/>
                    <a:stretch>
                      <a:fillRect/>
                    </a:stretch>
                  </pic:blipFill>
                  <pic:spPr>
                    <a:xfrm>
                      <a:off x="0" y="0"/>
                      <a:ext cx="3616408" cy="1800341"/>
                    </a:xfrm>
                    <a:prstGeom prst="rect">
                      <a:avLst/>
                    </a:prstGeom>
                  </pic:spPr>
                </pic:pic>
              </a:graphicData>
            </a:graphic>
          </wp:inline>
        </w:drawing>
      </w:r>
    </w:p>
    <w:p w14:paraId="7BD2DEFB" w14:textId="77777777" w:rsidR="00B04A54" w:rsidRDefault="00B04A54" w:rsidP="00A5715D">
      <w:pPr>
        <w:pStyle w:val="ListParagraph"/>
        <w:spacing w:line="240" w:lineRule="auto"/>
        <w:ind w:left="360" w:firstLine="0"/>
      </w:pPr>
    </w:p>
    <w:p w14:paraId="544615F4" w14:textId="5B55FF0D" w:rsidR="00B476AB" w:rsidRDefault="00B476AB" w:rsidP="00A5715D">
      <w:pPr>
        <w:pStyle w:val="ListParagraph"/>
        <w:spacing w:line="240" w:lineRule="auto"/>
        <w:ind w:left="360" w:firstLine="0"/>
      </w:pPr>
      <w:r>
        <w:t xml:space="preserve">Case </w:t>
      </w:r>
      <w:r w:rsidR="00B04A54">
        <w:t>6</w:t>
      </w:r>
      <w:r>
        <w:t>: Sum_MPI_v2.c (Table 2, n=10^8)</w:t>
      </w:r>
    </w:p>
    <w:p w14:paraId="103B02C6" w14:textId="48EE34D0" w:rsidR="00AB1575" w:rsidRDefault="00B476AB" w:rsidP="00B04A54">
      <w:pPr>
        <w:pStyle w:val="ListParagraph"/>
        <w:spacing w:line="240" w:lineRule="auto"/>
        <w:ind w:left="360" w:firstLine="0"/>
      </w:pPr>
      <w:r w:rsidRPr="00B476AB">
        <w:drawing>
          <wp:inline distT="0" distB="0" distL="0" distR="0" wp14:anchorId="65933B16" wp14:editId="6A174F2D">
            <wp:extent cx="3514796" cy="1694688"/>
            <wp:effectExtent l="0" t="0" r="3175" b="0"/>
            <wp:docPr id="6250128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12859" name="Picture 1" descr="A computer screen shot of a program&#10;&#10;Description automatically generated"/>
                    <pic:cNvPicPr/>
                  </pic:nvPicPr>
                  <pic:blipFill>
                    <a:blip r:embed="rId17"/>
                    <a:stretch>
                      <a:fillRect/>
                    </a:stretch>
                  </pic:blipFill>
                  <pic:spPr>
                    <a:xfrm>
                      <a:off x="0" y="0"/>
                      <a:ext cx="3589323" cy="1730622"/>
                    </a:xfrm>
                    <a:prstGeom prst="rect">
                      <a:avLst/>
                    </a:prstGeom>
                  </pic:spPr>
                </pic:pic>
              </a:graphicData>
            </a:graphic>
          </wp:inline>
        </w:drawing>
      </w:r>
    </w:p>
    <w:p w14:paraId="53E17A4E" w14:textId="77777777" w:rsidR="00B04A54" w:rsidRPr="00B04A54" w:rsidRDefault="00B04A54" w:rsidP="00B04A54">
      <w:pPr>
        <w:spacing w:line="240" w:lineRule="auto"/>
        <w:ind w:firstLine="0"/>
      </w:pPr>
    </w:p>
    <w:p w14:paraId="3261E421" w14:textId="5C4C7E58" w:rsidR="00B07905" w:rsidRDefault="00B07905" w:rsidP="00AB1575">
      <w:pPr>
        <w:pStyle w:val="ListParagraph"/>
        <w:numPr>
          <w:ilvl w:val="0"/>
          <w:numId w:val="14"/>
        </w:numPr>
        <w:spacing w:line="240" w:lineRule="auto"/>
        <w:rPr>
          <w:u w:val="single"/>
        </w:rPr>
      </w:pPr>
      <w:r w:rsidRPr="00B07905">
        <w:rPr>
          <w:u w:val="single"/>
        </w:rPr>
        <w:t xml:space="preserve">Discussion regarding the parallel performance observed in both implementations. </w:t>
      </w:r>
    </w:p>
    <w:p w14:paraId="21C6EE34" w14:textId="77777777" w:rsidR="00A5715D" w:rsidRDefault="00AB1575" w:rsidP="00AB1575">
      <w:pPr>
        <w:spacing w:line="240" w:lineRule="auto"/>
        <w:ind w:firstLine="360"/>
      </w:pPr>
      <w:r>
        <w:t xml:space="preserve">Looking at the Table 1, we can conclude that the answers for scripts with serial and parallel implementation were almost </w:t>
      </w:r>
      <w:r w:rsidR="00A5715D">
        <w:t>the same</w:t>
      </w:r>
      <w:r>
        <w:t xml:space="preserve">. The larger n value we used, the closer to the value of pi we got.  </w:t>
      </w:r>
    </w:p>
    <w:p w14:paraId="534625B8" w14:textId="5C4C83B8" w:rsidR="00830FB4" w:rsidRDefault="00AB1575" w:rsidP="00AB1575">
      <w:pPr>
        <w:spacing w:line="240" w:lineRule="auto"/>
        <w:ind w:firstLine="360"/>
      </w:pPr>
      <w:r>
        <w:t xml:space="preserve">As for Table 2, the values of S were </w:t>
      </w:r>
      <w:r w:rsidR="00A5715D">
        <w:t>the same</w:t>
      </w:r>
      <w:r>
        <w:t xml:space="preserve"> compared both parallel computing and to the actual value of pi. One slight difference was in runtime T for each value p (p=1,2,4,8,16), where the difference was from 0.01 being the least to 0.2 being the most. </w:t>
      </w:r>
    </w:p>
    <w:p w14:paraId="50D4190B" w14:textId="0E8EBDE3" w:rsidR="00A5715D" w:rsidRDefault="00A5715D" w:rsidP="00A5715D">
      <w:pPr>
        <w:spacing w:line="240" w:lineRule="auto"/>
        <w:ind w:firstLine="0"/>
      </w:pPr>
      <w:r>
        <w:t>We used the following to find out the values of S and E: S=Ts/</w:t>
      </w:r>
      <w:proofErr w:type="spellStart"/>
      <w:r>
        <w:t>Tp</w:t>
      </w:r>
      <w:proofErr w:type="spellEnd"/>
      <w:r>
        <w:t xml:space="preserve">, where Ts = T when p=1, and E=S/p. </w:t>
      </w:r>
    </w:p>
    <w:p w14:paraId="3E226163" w14:textId="77777777" w:rsidR="00A5715D" w:rsidRDefault="00A5715D" w:rsidP="00A5715D">
      <w:pPr>
        <w:spacing w:line="240" w:lineRule="auto"/>
        <w:ind w:firstLine="0"/>
      </w:pPr>
    </w:p>
    <w:p w14:paraId="09A1AEF0" w14:textId="77777777" w:rsidR="00B04A54" w:rsidRPr="00AB1575" w:rsidRDefault="00B04A54" w:rsidP="00A5715D">
      <w:pPr>
        <w:spacing w:line="240" w:lineRule="auto"/>
        <w:ind w:firstLine="0"/>
      </w:pPr>
    </w:p>
    <w:p w14:paraId="153E5612" w14:textId="26D73428" w:rsidR="00B04A54" w:rsidRPr="00B04A54" w:rsidRDefault="00B07905" w:rsidP="00B04A54">
      <w:pPr>
        <w:pStyle w:val="ListParagraph"/>
        <w:numPr>
          <w:ilvl w:val="0"/>
          <w:numId w:val="14"/>
        </w:numPr>
        <w:spacing w:line="240" w:lineRule="auto"/>
        <w:rPr>
          <w:u w:val="single"/>
        </w:rPr>
      </w:pPr>
      <w:r w:rsidRPr="00B07905">
        <w:rPr>
          <w:u w:val="single"/>
        </w:rPr>
        <w:lastRenderedPageBreak/>
        <w:t>Appendix that includes the serial and parallel programs</w:t>
      </w:r>
    </w:p>
    <w:p w14:paraId="76C5975B" w14:textId="2C49D0DF" w:rsidR="00830FB4" w:rsidRDefault="00830FB4" w:rsidP="00AB1575">
      <w:pPr>
        <w:pStyle w:val="ListParagraph"/>
        <w:numPr>
          <w:ilvl w:val="0"/>
          <w:numId w:val="15"/>
        </w:numPr>
        <w:spacing w:line="240" w:lineRule="auto"/>
      </w:pPr>
      <w:r>
        <w:t xml:space="preserve">Screenshot of </w:t>
      </w:r>
      <w:proofErr w:type="spellStart"/>
      <w:r>
        <w:t>Sum_Serial.c</w:t>
      </w:r>
      <w:proofErr w:type="spellEnd"/>
      <w:r>
        <w:t xml:space="preserve"> script:</w:t>
      </w:r>
    </w:p>
    <w:p w14:paraId="62DE102F" w14:textId="30D92820" w:rsidR="00830FB4" w:rsidRDefault="00830FB4" w:rsidP="00B07905">
      <w:pPr>
        <w:spacing w:line="240" w:lineRule="auto"/>
        <w:ind w:firstLine="0"/>
        <w:rPr>
          <w:u w:val="single"/>
        </w:rPr>
      </w:pPr>
      <w:r w:rsidRPr="00830FB4">
        <w:rPr>
          <w:u w:val="single"/>
        </w:rPr>
        <w:drawing>
          <wp:inline distT="0" distB="0" distL="0" distR="0" wp14:anchorId="319E4996" wp14:editId="79013592">
            <wp:extent cx="3176004" cy="3182112"/>
            <wp:effectExtent l="0" t="0" r="0" b="5715"/>
            <wp:docPr id="830064554" name="Picture 1" descr="A screenshot o Sum_Seri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64554" name="Picture 1" descr="A screenshot o Sum_Serial.c"/>
                    <pic:cNvPicPr/>
                  </pic:nvPicPr>
                  <pic:blipFill>
                    <a:blip r:embed="rId18"/>
                    <a:stretch>
                      <a:fillRect/>
                    </a:stretch>
                  </pic:blipFill>
                  <pic:spPr>
                    <a:xfrm>
                      <a:off x="0" y="0"/>
                      <a:ext cx="3210206" cy="3216380"/>
                    </a:xfrm>
                    <a:prstGeom prst="rect">
                      <a:avLst/>
                    </a:prstGeom>
                  </pic:spPr>
                </pic:pic>
              </a:graphicData>
            </a:graphic>
          </wp:inline>
        </w:drawing>
      </w:r>
    </w:p>
    <w:p w14:paraId="0FC11170" w14:textId="77777777" w:rsidR="00830FB4" w:rsidRDefault="00830FB4" w:rsidP="00B07905">
      <w:pPr>
        <w:spacing w:line="240" w:lineRule="auto"/>
        <w:ind w:firstLine="0"/>
        <w:rPr>
          <w:u w:val="single"/>
        </w:rPr>
      </w:pPr>
    </w:p>
    <w:p w14:paraId="6885FA01" w14:textId="7367D2F5" w:rsidR="00830FB4" w:rsidRDefault="00830FB4" w:rsidP="00AB1575">
      <w:pPr>
        <w:pStyle w:val="ListParagraph"/>
        <w:numPr>
          <w:ilvl w:val="0"/>
          <w:numId w:val="15"/>
        </w:numPr>
        <w:spacing w:line="240" w:lineRule="auto"/>
      </w:pPr>
      <w:r>
        <w:t>Screenshot of Sum_MPI_v1.c script:</w:t>
      </w:r>
    </w:p>
    <w:p w14:paraId="6F71C0F7" w14:textId="22F75BEE" w:rsidR="00830FB4" w:rsidRDefault="00830FB4" w:rsidP="00B07905">
      <w:pPr>
        <w:spacing w:line="240" w:lineRule="auto"/>
        <w:ind w:firstLine="0"/>
      </w:pPr>
      <w:r w:rsidRPr="00830FB4">
        <w:drawing>
          <wp:inline distT="0" distB="0" distL="0" distR="0" wp14:anchorId="068E6E70" wp14:editId="47B3FF85">
            <wp:extent cx="2903720" cy="3816096"/>
            <wp:effectExtent l="0" t="0" r="5080" b="0"/>
            <wp:docPr id="1973908824" name="Picture 1" descr="A screenshot of Sum_MPI_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8824" name="Picture 1" descr="A screenshot of Sum_MPI_v1.c"/>
                    <pic:cNvPicPr/>
                  </pic:nvPicPr>
                  <pic:blipFill>
                    <a:blip r:embed="rId19"/>
                    <a:stretch>
                      <a:fillRect/>
                    </a:stretch>
                  </pic:blipFill>
                  <pic:spPr>
                    <a:xfrm>
                      <a:off x="0" y="0"/>
                      <a:ext cx="2921905" cy="3839995"/>
                    </a:xfrm>
                    <a:prstGeom prst="rect">
                      <a:avLst/>
                    </a:prstGeom>
                  </pic:spPr>
                </pic:pic>
              </a:graphicData>
            </a:graphic>
          </wp:inline>
        </w:drawing>
      </w:r>
    </w:p>
    <w:p w14:paraId="6349928E" w14:textId="77777777" w:rsidR="00830FB4" w:rsidRDefault="00830FB4" w:rsidP="00B07905">
      <w:pPr>
        <w:spacing w:line="240" w:lineRule="auto"/>
        <w:ind w:firstLine="0"/>
      </w:pPr>
    </w:p>
    <w:p w14:paraId="74D68729" w14:textId="77777777" w:rsidR="00B04A54" w:rsidRDefault="00B04A54" w:rsidP="00B07905">
      <w:pPr>
        <w:spacing w:line="240" w:lineRule="auto"/>
        <w:ind w:firstLine="0"/>
      </w:pPr>
    </w:p>
    <w:p w14:paraId="3D4F8B3E" w14:textId="26908FA4" w:rsidR="00830FB4" w:rsidRDefault="00830FB4" w:rsidP="00AB1575">
      <w:pPr>
        <w:pStyle w:val="ListParagraph"/>
        <w:numPr>
          <w:ilvl w:val="0"/>
          <w:numId w:val="15"/>
        </w:numPr>
        <w:spacing w:line="240" w:lineRule="auto"/>
      </w:pPr>
      <w:r>
        <w:lastRenderedPageBreak/>
        <w:t>Screenshot of Sum_MPI_v2.c script:</w:t>
      </w:r>
    </w:p>
    <w:p w14:paraId="625DA243" w14:textId="77777777" w:rsidR="00830FB4" w:rsidRPr="00830FB4" w:rsidRDefault="00830FB4" w:rsidP="00B07905">
      <w:pPr>
        <w:spacing w:line="240" w:lineRule="auto"/>
        <w:ind w:firstLine="0"/>
      </w:pPr>
    </w:p>
    <w:p w14:paraId="70C3ECB2" w14:textId="09C298BC" w:rsidR="00B07905" w:rsidRDefault="00830FB4" w:rsidP="00B07905">
      <w:pPr>
        <w:spacing w:line="240" w:lineRule="auto"/>
        <w:ind w:firstLine="0"/>
        <w:rPr>
          <w:u w:val="single"/>
        </w:rPr>
      </w:pPr>
      <w:r w:rsidRPr="00830FB4">
        <w:drawing>
          <wp:inline distT="0" distB="0" distL="0" distR="0" wp14:anchorId="096A1DEC" wp14:editId="3D2B12D5">
            <wp:extent cx="3060192" cy="3444352"/>
            <wp:effectExtent l="0" t="0" r="635" b="0"/>
            <wp:docPr id="1456026123" name="Picture 1" descr="A screenshot of Sum_MPI_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6123" name="Picture 1" descr="A screenshot of Sum_MPI_v1.c"/>
                    <pic:cNvPicPr/>
                  </pic:nvPicPr>
                  <pic:blipFill>
                    <a:blip r:embed="rId20"/>
                    <a:stretch>
                      <a:fillRect/>
                    </a:stretch>
                  </pic:blipFill>
                  <pic:spPr>
                    <a:xfrm>
                      <a:off x="0" y="0"/>
                      <a:ext cx="3082138" cy="3469053"/>
                    </a:xfrm>
                    <a:prstGeom prst="rect">
                      <a:avLst/>
                    </a:prstGeom>
                  </pic:spPr>
                </pic:pic>
              </a:graphicData>
            </a:graphic>
          </wp:inline>
        </w:drawing>
      </w:r>
    </w:p>
    <w:p w14:paraId="23863192" w14:textId="7CCB5EE9" w:rsidR="009A79DD" w:rsidRDefault="009A79DD" w:rsidP="00830FB4">
      <w:pPr>
        <w:ind w:firstLine="0"/>
      </w:pPr>
    </w:p>
    <w:sectPr w:rsidR="009A79DD">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E0E86" w14:textId="77777777" w:rsidR="00B05049" w:rsidRDefault="00B05049">
      <w:pPr>
        <w:spacing w:line="240" w:lineRule="auto"/>
      </w:pPr>
      <w:r>
        <w:separator/>
      </w:r>
    </w:p>
  </w:endnote>
  <w:endnote w:type="continuationSeparator" w:id="0">
    <w:p w14:paraId="1191A4EF" w14:textId="77777777" w:rsidR="00B05049" w:rsidRDefault="00B05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3D3F3" w14:textId="77777777" w:rsidR="00B05049" w:rsidRDefault="00B05049">
      <w:pPr>
        <w:spacing w:line="240" w:lineRule="auto"/>
      </w:pPr>
      <w:r>
        <w:separator/>
      </w:r>
    </w:p>
  </w:footnote>
  <w:footnote w:type="continuationSeparator" w:id="0">
    <w:p w14:paraId="5F24928B" w14:textId="77777777" w:rsidR="00B05049" w:rsidRDefault="00B050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7B11" w14:textId="16A38C5F" w:rsidR="00BB4C80" w:rsidRDefault="00000000">
    <w:pPr>
      <w:pStyle w:val="Header"/>
    </w:pPr>
    <w:sdt>
      <w:sdtPr>
        <w:id w:val="1568531701"/>
        <w:placeholder>
          <w:docPart w:val="585682586AD7234BADF7BEF3F6235D07"/>
        </w:placeholder>
        <w:dataBinding w:prefixMappings="xmlns:ns0='http://schemas.microsoft.com/office/2006/coverPageProps' " w:xpath="/ns0:CoverPageProperties[1]/ns0:Abstract[1]" w:storeItemID="{55AF091B-3C7A-41E3-B477-F2FDAA23CFDA}"/>
        <w15:appearance w15:val="hidden"/>
        <w:text/>
      </w:sdtPr>
      <w:sdtContent>
        <w:r w:rsidR="002D46CD">
          <w:t>Valieva</w:t>
        </w:r>
      </w:sdtContent>
    </w:sdt>
    <w:r>
      <w:t xml:space="preserve"> </w:t>
    </w:r>
    <w:r>
      <w:fldChar w:fldCharType="begin"/>
    </w:r>
    <w:r>
      <w:instrText xml:space="preserve"> PAGE   \* MERGEFORMAT </w:instrText>
    </w:r>
    <w:r>
      <w:fldChar w:fldCharType="separate"/>
    </w:r>
    <w:r>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31341" w14:textId="17CFA4A0" w:rsidR="00BB4C80" w:rsidRDefault="00000000">
    <w:pPr>
      <w:pStyle w:val="Header"/>
    </w:pPr>
    <w:sdt>
      <w:sdtPr>
        <w:id w:val="-348181431"/>
        <w:placeholder>
          <w:docPart w:val="7C5EC7E1AF99DB478F190C3415ECC78C"/>
        </w:placeholder>
        <w:dataBinding w:prefixMappings="xmlns:ns0='http://schemas.microsoft.com/office/2006/coverPageProps' " w:xpath="/ns0:CoverPageProperties[1]/ns0:Abstract[1]" w:storeItemID="{55AF091B-3C7A-41E3-B477-F2FDAA23CFDA}"/>
        <w15:appearance w15:val="hidden"/>
        <w:text/>
      </w:sdtPr>
      <w:sdtContent>
        <w:r w:rsidR="002D46CD">
          <w:t>Valieva</w:t>
        </w:r>
      </w:sdtContent>
    </w:sdt>
    <w:r>
      <w:t xml:space="preserve"> </w:t>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0D2C9E"/>
    <w:multiLevelType w:val="hybridMultilevel"/>
    <w:tmpl w:val="61EAC8A2"/>
    <w:lvl w:ilvl="0" w:tplc="932C848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B1B5787"/>
    <w:multiLevelType w:val="multilevel"/>
    <w:tmpl w:val="4572ABF8"/>
    <w:numStyleLink w:val="MLAOutline"/>
  </w:abstractNum>
  <w:abstractNum w:abstractNumId="14" w15:restartNumberingAfterBreak="0">
    <w:nsid w:val="5F143E56"/>
    <w:multiLevelType w:val="hybridMultilevel"/>
    <w:tmpl w:val="9D24126E"/>
    <w:lvl w:ilvl="0" w:tplc="1B5852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00305797">
    <w:abstractNumId w:val="9"/>
  </w:num>
  <w:num w:numId="2" w16cid:durableId="759134169">
    <w:abstractNumId w:val="7"/>
  </w:num>
  <w:num w:numId="3" w16cid:durableId="1979456313">
    <w:abstractNumId w:val="6"/>
  </w:num>
  <w:num w:numId="4" w16cid:durableId="533542329">
    <w:abstractNumId w:val="5"/>
  </w:num>
  <w:num w:numId="5" w16cid:durableId="487406756">
    <w:abstractNumId w:val="4"/>
  </w:num>
  <w:num w:numId="6" w16cid:durableId="472335584">
    <w:abstractNumId w:val="8"/>
  </w:num>
  <w:num w:numId="7" w16cid:durableId="1480462482">
    <w:abstractNumId w:val="3"/>
  </w:num>
  <w:num w:numId="8" w16cid:durableId="1090854737">
    <w:abstractNumId w:val="2"/>
  </w:num>
  <w:num w:numId="9" w16cid:durableId="952709118">
    <w:abstractNumId w:val="1"/>
  </w:num>
  <w:num w:numId="10" w16cid:durableId="628316342">
    <w:abstractNumId w:val="0"/>
  </w:num>
  <w:num w:numId="11" w16cid:durableId="260572697">
    <w:abstractNumId w:val="11"/>
  </w:num>
  <w:num w:numId="12" w16cid:durableId="1523669833">
    <w:abstractNumId w:val="12"/>
  </w:num>
  <w:num w:numId="13" w16cid:durableId="1388528731">
    <w:abstractNumId w:val="13"/>
  </w:num>
  <w:num w:numId="14" w16cid:durableId="716661099">
    <w:abstractNumId w:val="14"/>
  </w:num>
  <w:num w:numId="15" w16cid:durableId="5981066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6CD"/>
    <w:rsid w:val="0017094B"/>
    <w:rsid w:val="002D46CD"/>
    <w:rsid w:val="00517136"/>
    <w:rsid w:val="00830FB4"/>
    <w:rsid w:val="009A79DD"/>
    <w:rsid w:val="00A5715D"/>
    <w:rsid w:val="00AB1575"/>
    <w:rsid w:val="00B04A54"/>
    <w:rsid w:val="00B05049"/>
    <w:rsid w:val="00B07905"/>
    <w:rsid w:val="00B34288"/>
    <w:rsid w:val="00B476AB"/>
    <w:rsid w:val="00BB4C80"/>
    <w:rsid w:val="00C61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F9B3E"/>
  <w15:chartTrackingRefBased/>
  <w15:docId w15:val="{C6D091E7-DC6A-0246-9A04-7F084E1C7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pPr>
      <w:ind w:firstLine="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firstLine="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2D46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hadichabonuvalieva/Library/Containers/com.microsoft.Word/Data/Library/Application%20Support/Microsoft/Office/16.0/DTS/en-UZ%7b97FB5307-CC1A-7C49-B3FB-F88B4218B6E3%7d/%7b47BC8AB0-9B45-4141-90FB-09801A11939B%7dtf1000209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5682586AD7234BADF7BEF3F6235D07"/>
        <w:category>
          <w:name w:val="General"/>
          <w:gallery w:val="placeholder"/>
        </w:category>
        <w:types>
          <w:type w:val="bbPlcHdr"/>
        </w:types>
        <w:behaviors>
          <w:behavior w:val="content"/>
        </w:behaviors>
        <w:guid w:val="{F29104E5-5502-A544-904B-506D407A8888}"/>
      </w:docPartPr>
      <w:docPartBody>
        <w:p w:rsidR="003F35E1" w:rsidRDefault="00000000">
          <w:pPr>
            <w:pStyle w:val="585682586AD7234BADF7BEF3F6235D07"/>
          </w:pPr>
          <w:r>
            <w:t>Row Heading</w:t>
          </w:r>
        </w:p>
      </w:docPartBody>
    </w:docPart>
    <w:docPart>
      <w:docPartPr>
        <w:name w:val="7C5EC7E1AF99DB478F190C3415ECC78C"/>
        <w:category>
          <w:name w:val="General"/>
          <w:gallery w:val="placeholder"/>
        </w:category>
        <w:types>
          <w:type w:val="bbPlcHdr"/>
        </w:types>
        <w:behaviors>
          <w:behavior w:val="content"/>
        </w:behaviors>
        <w:guid w:val="{A728875C-1157-D94F-B512-FD7DF8AE94A4}"/>
      </w:docPartPr>
      <w:docPartBody>
        <w:p w:rsidR="003F35E1" w:rsidRDefault="00000000">
          <w:pPr>
            <w:pStyle w:val="7C5EC7E1AF99DB478F190C3415ECC78C"/>
          </w:pPr>
          <w:r>
            <w:t>Row Heading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20F"/>
    <w:rsid w:val="00165D8A"/>
    <w:rsid w:val="003F35E1"/>
    <w:rsid w:val="004C620F"/>
  </w:rsids>
  <m:mathPr>
    <m:mathFont m:val="Cambria Math"/>
    <m:brkBin m:val="before"/>
    <m:brkBinSub m:val="--"/>
    <m:smallFrac m:val="0"/>
    <m:dispDef/>
    <m:lMargin m:val="0"/>
    <m:rMargin m:val="0"/>
    <m:defJc m:val="centerGroup"/>
    <m:wrapIndent m:val="1440"/>
    <m:intLim m:val="subSup"/>
    <m:naryLim m:val="undOvr"/>
  </m:mathPr>
  <w:themeFontLang w:val="en-U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
    <w:qFormat/>
    <w:rPr>
      <w:i/>
      <w:iCs/>
    </w:rPr>
  </w:style>
  <w:style w:type="paragraph" w:customStyle="1" w:styleId="585682586AD7234BADF7BEF3F6235D07">
    <w:name w:val="585682586AD7234BADF7BEF3F6235D07"/>
  </w:style>
  <w:style w:type="paragraph" w:customStyle="1" w:styleId="7C5EC7E1AF99DB478F190C3415ECC78C">
    <w:name w:val="7C5EC7E1AF99DB478F190C3415ECC78C"/>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Valieva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597082-B349-43B0-B21E-87F724ED6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{47BC8AB0-9B45-4141-90FB-09801A11939B}tf10002092.dotx</Template>
  <TotalTime>3</TotalTime>
  <Pages>5</Pages>
  <Words>410</Words>
  <Characters>2338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Khadichabonu Valieva</cp:lastModifiedBy>
  <cp:revision>2</cp:revision>
  <dcterms:created xsi:type="dcterms:W3CDTF">2024-03-01T05:18:00Z</dcterms:created>
  <dcterms:modified xsi:type="dcterms:W3CDTF">2024-03-01T05:18:00Z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