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EA2F" w14:textId="0D228237" w:rsidR="00780CEB" w:rsidRDefault="00000000">
      <w:pPr>
        <w:pStyle w:val="Title"/>
      </w:pPr>
      <w:sdt>
        <w:sdtPr>
          <w:alias w:val="Title"/>
          <w:tag w:val=""/>
          <w:id w:val="726351117"/>
          <w:placeholder>
            <w:docPart w:val="3E5926F7DD461B4CB70115344F90F3E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A5596">
            <w:t>SOBEL EDGE DETECTION (PHASE 1)</w:t>
          </w:r>
        </w:sdtContent>
      </w:sdt>
    </w:p>
    <w:p w14:paraId="00CC0FD4" w14:textId="2D99F53D" w:rsidR="00780CEB" w:rsidRDefault="006A5596">
      <w:pPr>
        <w:pStyle w:val="Title2"/>
      </w:pPr>
      <w:r>
        <w:t xml:space="preserve">Alexander Robles, </w:t>
      </w:r>
      <w:proofErr w:type="spellStart"/>
      <w:r>
        <w:t>Khadichabonu</w:t>
      </w:r>
      <w:proofErr w:type="spellEnd"/>
      <w:r>
        <w:t xml:space="preserve"> Valieva</w:t>
      </w:r>
    </w:p>
    <w:p w14:paraId="2477ACA3" w14:textId="4F78618C" w:rsidR="006A5596" w:rsidRDefault="006A5596">
      <w:pPr>
        <w:pStyle w:val="Title2"/>
      </w:pPr>
      <w:r>
        <w:t>CSC 410</w:t>
      </w:r>
    </w:p>
    <w:p w14:paraId="7618AD5B" w14:textId="417DC836" w:rsidR="006A5596" w:rsidRDefault="006A5596">
      <w:pPr>
        <w:pStyle w:val="Title2"/>
      </w:pPr>
      <w:r>
        <w:t>University of Southern Missi</w:t>
      </w:r>
      <w:r w:rsidR="1435B562">
        <w:t>s</w:t>
      </w:r>
      <w:r>
        <w:t>sippi</w:t>
      </w:r>
    </w:p>
    <w:p w14:paraId="2F87EA25" w14:textId="60966E88" w:rsidR="00780CEB" w:rsidRDefault="006A5596">
      <w:pPr>
        <w:pStyle w:val="Title2"/>
      </w:pPr>
      <w:r>
        <w:t xml:space="preserve">School of Computing Sciences and Computer Engineering </w:t>
      </w:r>
    </w:p>
    <w:p w14:paraId="4FF784BB" w14:textId="2509BEEC" w:rsidR="00780CEB" w:rsidRDefault="00780CEB"/>
    <w:bookmarkStart w:id="0" w:name="_Toc409783206"/>
    <w:p w14:paraId="65ABCD1A" w14:textId="58F8F1FD" w:rsidR="00780CEB" w:rsidRDefault="00000000">
      <w:pPr>
        <w:pStyle w:val="SectionTitle"/>
      </w:pPr>
      <w:sdt>
        <w:sdtPr>
          <w:alias w:val="Title"/>
          <w:tag w:val=""/>
          <w:id w:val="-1756435886"/>
          <w:placeholder>
            <w:docPart w:val="7D8916B5F3D920499FC3E552A3C7903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6A5596">
            <w:t>SOBEL EDGE DETECTION (PHASE 1)</w:t>
          </w:r>
        </w:sdtContent>
      </w:sdt>
      <w:bookmarkEnd w:id="0"/>
    </w:p>
    <w:p w14:paraId="41D87B0D" w14:textId="399EB1C9" w:rsidR="4D37D2DD" w:rsidRDefault="619076C8" w:rsidP="039271F4">
      <w:pPr>
        <w:ind w:firstLine="0"/>
        <w:jc w:val="center"/>
        <w:rPr>
          <w:b/>
          <w:bCs/>
        </w:rPr>
      </w:pPr>
      <w:r w:rsidRPr="058A933A">
        <w:rPr>
          <w:b/>
          <w:bCs/>
        </w:rPr>
        <w:t xml:space="preserve">Problem Description, </w:t>
      </w:r>
      <w:r w:rsidR="04B7E62A" w:rsidRPr="058A933A">
        <w:rPr>
          <w:b/>
          <w:bCs/>
        </w:rPr>
        <w:t>Methods,</w:t>
      </w:r>
      <w:r w:rsidRPr="058A933A">
        <w:rPr>
          <w:b/>
          <w:bCs/>
        </w:rPr>
        <w:t xml:space="preserve"> and Techniques</w:t>
      </w:r>
    </w:p>
    <w:p w14:paraId="7B807E37" w14:textId="6B40641C" w:rsidR="5EF4691B" w:rsidRDefault="2AC2C15D" w:rsidP="721D10EE">
      <w:pPr>
        <w:ind w:firstLine="0"/>
        <w:rPr>
          <w:rFonts w:ascii="Times New Roman" w:eastAsia="Times New Roman" w:hAnsi="Times New Roman" w:cs="Times New Roman"/>
        </w:rPr>
      </w:pPr>
      <w:r w:rsidRPr="721D10EE">
        <w:rPr>
          <w:rFonts w:ascii="Times New Roman" w:eastAsia="Times New Roman" w:hAnsi="Times New Roman" w:cs="Times New Roman"/>
        </w:rPr>
        <w:t>“The project aims to implement Sobel image segmentation in parallel and analyze its performance. The Sobel operator will be employed to identify edges within the image, which will serve as the basis for segmentation.”</w:t>
      </w:r>
    </w:p>
    <w:p w14:paraId="00ECFB80" w14:textId="68F8E029" w:rsidR="039271F4" w:rsidRDefault="5BD5C043" w:rsidP="721D10EE">
      <w:pPr>
        <w:ind w:firstLine="0"/>
        <w:rPr>
          <w:rFonts w:ascii="Times New Roman" w:eastAsia="Times New Roman" w:hAnsi="Times New Roman" w:cs="Times New Roman"/>
        </w:rPr>
      </w:pPr>
      <w:r w:rsidRPr="721D10EE">
        <w:rPr>
          <w:rFonts w:ascii="Times New Roman" w:eastAsia="Times New Roman" w:hAnsi="Times New Roman" w:cs="Times New Roman"/>
        </w:rPr>
        <w:t xml:space="preserve">For this project we used convolution filters, which is </w:t>
      </w:r>
      <w:r w:rsidR="5CEC35F7" w:rsidRPr="721D10EE">
        <w:rPr>
          <w:rFonts w:ascii="Times New Roman" w:eastAsia="Times New Roman" w:hAnsi="Times New Roman" w:cs="Times New Roman"/>
        </w:rPr>
        <w:t>a</w:t>
      </w:r>
      <w:r w:rsidRPr="721D10EE">
        <w:rPr>
          <w:rFonts w:ascii="Times New Roman" w:eastAsia="Times New Roman" w:hAnsi="Times New Roman" w:cs="Times New Roman"/>
        </w:rPr>
        <w:t xml:space="preserve"> 3x3 matrix repeated over every pixel in the image using the </w:t>
      </w:r>
      <w:r w:rsidR="3C3EA890" w:rsidRPr="721D10EE">
        <w:rPr>
          <w:rFonts w:ascii="Times New Roman" w:eastAsia="Times New Roman" w:hAnsi="Times New Roman" w:cs="Times New Roman"/>
        </w:rPr>
        <w:t>Sobel</w:t>
      </w:r>
      <w:r w:rsidRPr="721D10EE">
        <w:rPr>
          <w:rFonts w:ascii="Times New Roman" w:eastAsia="Times New Roman" w:hAnsi="Times New Roman" w:cs="Times New Roman"/>
        </w:rPr>
        <w:t xml:space="preserve"> matrix</w:t>
      </w:r>
      <w:r w:rsidR="1528559E" w:rsidRPr="721D10EE">
        <w:rPr>
          <w:rFonts w:ascii="Times New Roman" w:eastAsia="Times New Roman" w:hAnsi="Times New Roman" w:cs="Times New Roman"/>
        </w:rPr>
        <w:t>es</w:t>
      </w:r>
      <w:r w:rsidR="0F3493D4" w:rsidRPr="721D10EE">
        <w:rPr>
          <w:rFonts w:ascii="Times New Roman" w:eastAsia="Times New Roman" w:hAnsi="Times New Roman" w:cs="Times New Roman"/>
        </w:rPr>
        <w:t xml:space="preserve"> used to compare surrounding pixel </w:t>
      </w:r>
      <w:r w:rsidR="57FCCC81" w:rsidRPr="721D10EE">
        <w:rPr>
          <w:rFonts w:ascii="Times New Roman" w:eastAsia="Times New Roman" w:hAnsi="Times New Roman" w:cs="Times New Roman"/>
        </w:rPr>
        <w:t xml:space="preserve">RGB </w:t>
      </w:r>
      <w:r w:rsidR="0F3493D4" w:rsidRPr="721D10EE">
        <w:rPr>
          <w:rFonts w:ascii="Times New Roman" w:eastAsia="Times New Roman" w:hAnsi="Times New Roman" w:cs="Times New Roman"/>
        </w:rPr>
        <w:t xml:space="preserve">values </w:t>
      </w:r>
      <w:r w:rsidR="57AB3695" w:rsidRPr="721D10EE">
        <w:rPr>
          <w:rFonts w:ascii="Times New Roman" w:eastAsia="Times New Roman" w:hAnsi="Times New Roman" w:cs="Times New Roman"/>
        </w:rPr>
        <w:t>to tell if the current pixel is an edge or not</w:t>
      </w:r>
      <w:r w:rsidRPr="721D10EE">
        <w:rPr>
          <w:rFonts w:ascii="Times New Roman" w:eastAsia="Times New Roman" w:hAnsi="Times New Roman" w:cs="Times New Roman"/>
        </w:rPr>
        <w:t xml:space="preserve">. </w:t>
      </w:r>
      <w:r w:rsidR="635B90B2" w:rsidRPr="721D10EE">
        <w:rPr>
          <w:rFonts w:ascii="Times New Roman" w:eastAsia="Times New Roman" w:hAnsi="Times New Roman" w:cs="Times New Roman"/>
        </w:rPr>
        <w:t xml:space="preserve">We also have included the timer. </w:t>
      </w:r>
    </w:p>
    <w:p w14:paraId="6E44828C" w14:textId="340AF2BA" w:rsidR="006A5596" w:rsidRPr="006A5596" w:rsidRDefault="7505C9DF" w:rsidP="721D10EE">
      <w:pPr>
        <w:ind w:firstLine="0"/>
        <w:jc w:val="center"/>
      </w:pPr>
      <w:r w:rsidRPr="058A933A">
        <w:rPr>
          <w:rFonts w:eastAsiaTheme="majorEastAsia"/>
          <w:b/>
          <w:bCs/>
        </w:rPr>
        <w:t xml:space="preserve">Serial implementation using C and its </w:t>
      </w:r>
      <w:proofErr w:type="gramStart"/>
      <w:r w:rsidRPr="058A933A">
        <w:rPr>
          <w:rFonts w:eastAsiaTheme="majorEastAsia"/>
          <w:b/>
          <w:bCs/>
        </w:rPr>
        <w:t>results</w:t>
      </w:r>
      <w:proofErr w:type="gramEnd"/>
    </w:p>
    <w:p w14:paraId="27CE298E" w14:textId="0BE8810E" w:rsidR="693DD425" w:rsidRDefault="461769EB" w:rsidP="721D10EE">
      <w:pPr>
        <w:ind w:firstLine="0"/>
        <w:jc w:val="center"/>
      </w:pPr>
      <w:r>
        <w:rPr>
          <w:noProof/>
        </w:rPr>
        <w:drawing>
          <wp:inline distT="0" distB="0" distL="0" distR="0" wp14:anchorId="5159056C" wp14:editId="35850E5B">
            <wp:extent cx="4572000" cy="4314825"/>
            <wp:effectExtent l="0" t="0" r="0" b="0"/>
            <wp:docPr id="887827228" name="Picture 88782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7D26EA9" w14:textId="26E31974" w:rsidR="6966A010" w:rsidRDefault="461769EB" w:rsidP="721D10EE">
      <w:pPr>
        <w:ind w:firstLine="0"/>
        <w:jc w:val="center"/>
      </w:pPr>
      <w:r>
        <w:rPr>
          <w:noProof/>
        </w:rPr>
        <w:lastRenderedPageBreak/>
        <w:drawing>
          <wp:inline distT="0" distB="0" distL="0" distR="0" wp14:anchorId="272B927B" wp14:editId="0A248167">
            <wp:extent cx="4572000" cy="2981325"/>
            <wp:effectExtent l="0" t="0" r="0" b="0"/>
            <wp:docPr id="530960575" name="Picture 53096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79D2F590" w14:textId="065C994E" w:rsidR="6966A010" w:rsidRDefault="461769EB" w:rsidP="721D10EE">
      <w:pPr>
        <w:ind w:firstLine="0"/>
        <w:jc w:val="center"/>
      </w:pPr>
      <w:r>
        <w:rPr>
          <w:noProof/>
        </w:rPr>
        <w:drawing>
          <wp:inline distT="0" distB="0" distL="0" distR="0" wp14:anchorId="4ABEFA71" wp14:editId="5A7308C6">
            <wp:extent cx="4572000" cy="4038600"/>
            <wp:effectExtent l="0" t="0" r="0" b="0"/>
            <wp:docPr id="1322740966" name="Picture 132274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7C79886E" w14:textId="595271CC" w:rsidR="6966A010" w:rsidRDefault="461769EB" w:rsidP="721D10EE">
      <w:pPr>
        <w:ind w:firstLine="0"/>
        <w:jc w:val="center"/>
      </w:pPr>
      <w:r>
        <w:rPr>
          <w:noProof/>
        </w:rPr>
        <w:lastRenderedPageBreak/>
        <w:drawing>
          <wp:inline distT="0" distB="0" distL="0" distR="0" wp14:anchorId="7AE2B250" wp14:editId="72FC7720">
            <wp:extent cx="4572000" cy="2057400"/>
            <wp:effectExtent l="0" t="0" r="0" b="0"/>
            <wp:docPr id="166903523" name="Picture 16690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EA20D3F" w14:textId="15DD5F90" w:rsidR="190099D0" w:rsidRDefault="190099D0" w:rsidP="721D10EE">
      <w:pPr>
        <w:ind w:firstLine="0"/>
        <w:jc w:val="center"/>
      </w:pPr>
      <w:r>
        <w:t>Result:</w:t>
      </w:r>
    </w:p>
    <w:p w14:paraId="15B4C3B4" w14:textId="01C4DA13" w:rsidR="190099D0" w:rsidRDefault="190099D0" w:rsidP="721D10EE">
      <w:pPr>
        <w:ind w:firstLine="0"/>
        <w:jc w:val="center"/>
      </w:pPr>
      <w:r>
        <w:rPr>
          <w:noProof/>
        </w:rPr>
        <w:drawing>
          <wp:inline distT="0" distB="0" distL="0" distR="0" wp14:anchorId="27502A38" wp14:editId="794B618F">
            <wp:extent cx="4572000" cy="1419225"/>
            <wp:effectExtent l="0" t="0" r="0" b="0"/>
            <wp:docPr id="1564969527" name="Picture 156496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59C7EE73" w14:textId="0B36A8A2" w:rsidR="4AD1E204" w:rsidRDefault="4AD1E204" w:rsidP="721D10EE">
      <w:pPr>
        <w:ind w:firstLine="0"/>
        <w:jc w:val="center"/>
        <w:rPr>
          <w:rFonts w:eastAsiaTheme="majorEastAsia"/>
          <w:b/>
          <w:bCs/>
        </w:rPr>
      </w:pPr>
      <w:r w:rsidRPr="721D10EE">
        <w:rPr>
          <w:rFonts w:eastAsiaTheme="majorEastAsia"/>
          <w:b/>
          <w:bCs/>
        </w:rPr>
        <w:t>Design of parallel algorithm</w:t>
      </w:r>
    </w:p>
    <w:p w14:paraId="5ACF469C" w14:textId="7F0E5BCA" w:rsidR="406C0B1B" w:rsidRDefault="406C0B1B" w:rsidP="721D10EE">
      <w:pPr>
        <w:ind w:firstLine="0"/>
        <w:rPr>
          <w:rFonts w:eastAsiaTheme="majorEastAsia"/>
        </w:rPr>
      </w:pPr>
      <w:r w:rsidRPr="721D10EE">
        <w:rPr>
          <w:rFonts w:eastAsiaTheme="majorEastAsia"/>
        </w:rPr>
        <w:t xml:space="preserve">Sobel operator is a discrete differential operator, it computes the gradient </w:t>
      </w:r>
      <w:r w:rsidR="587FEF36" w:rsidRPr="721D10EE">
        <w:rPr>
          <w:rFonts w:eastAsiaTheme="majorEastAsia"/>
        </w:rPr>
        <w:t>approximation</w:t>
      </w:r>
      <w:r w:rsidRPr="721D10EE">
        <w:rPr>
          <w:rFonts w:eastAsiaTheme="majorEastAsia"/>
        </w:rPr>
        <w:t xml:space="preserve"> of image intensity function for image edge detection</w:t>
      </w:r>
      <w:r w:rsidR="377BA495" w:rsidRPr="721D10EE">
        <w:rPr>
          <w:rFonts w:eastAsiaTheme="majorEastAsia"/>
        </w:rPr>
        <w:t>. We</w:t>
      </w:r>
      <w:r w:rsidR="20612969" w:rsidRPr="721D10EE">
        <w:rPr>
          <w:rFonts w:eastAsiaTheme="majorEastAsia"/>
        </w:rPr>
        <w:t xml:space="preserve"> </w:t>
      </w:r>
      <w:r w:rsidRPr="721D10EE">
        <w:rPr>
          <w:rFonts w:eastAsiaTheme="majorEastAsia"/>
        </w:rPr>
        <w:t>use</w:t>
      </w:r>
      <w:r w:rsidR="70990866" w:rsidRPr="721D10EE">
        <w:rPr>
          <w:rFonts w:eastAsiaTheme="majorEastAsia"/>
        </w:rPr>
        <w:t>d</w:t>
      </w:r>
      <w:r w:rsidRPr="721D10EE">
        <w:rPr>
          <w:rFonts w:eastAsiaTheme="majorEastAsia"/>
        </w:rPr>
        <w:t xml:space="preserve"> 3x3 kernels/masks to calculat</w:t>
      </w:r>
      <w:r w:rsidR="6C615F42" w:rsidRPr="721D10EE">
        <w:rPr>
          <w:rFonts w:eastAsiaTheme="majorEastAsia"/>
        </w:rPr>
        <w:t>e</w:t>
      </w:r>
      <w:r w:rsidR="4EAADAFE" w:rsidRPr="721D10EE">
        <w:rPr>
          <w:rFonts w:eastAsiaTheme="majorEastAsia"/>
        </w:rPr>
        <w:t xml:space="preserve"> the vertical and horizontal </w:t>
      </w:r>
      <w:r w:rsidR="108D770E" w:rsidRPr="721D10EE">
        <w:rPr>
          <w:rFonts w:eastAsiaTheme="majorEastAsia"/>
        </w:rPr>
        <w:t>Sobel</w:t>
      </w:r>
      <w:r w:rsidR="4EAADAFE" w:rsidRPr="721D10EE">
        <w:rPr>
          <w:rFonts w:eastAsiaTheme="majorEastAsia"/>
        </w:rPr>
        <w:t xml:space="preserve"> matrices:</w:t>
      </w:r>
    </w:p>
    <w:p w14:paraId="68A5BE1B" w14:textId="55529021" w:rsidR="0BC1833F" w:rsidRDefault="0BC1833F" w:rsidP="721D10EE">
      <w:pPr>
        <w:ind w:firstLine="0"/>
        <w:jc w:val="center"/>
        <w:rPr>
          <w:rFonts w:eastAsiaTheme="majorEastAsia"/>
          <w:b/>
          <w:bCs/>
        </w:rPr>
      </w:pPr>
      <w:r>
        <w:rPr>
          <w:noProof/>
        </w:rPr>
        <w:drawing>
          <wp:inline distT="0" distB="0" distL="0" distR="0" wp14:anchorId="2ABE83FB" wp14:editId="3089FE24">
            <wp:extent cx="3124200" cy="1457325"/>
            <wp:effectExtent l="0" t="0" r="0" b="0"/>
            <wp:docPr id="1749432366" name="Picture 174943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1457325"/>
                    </a:xfrm>
                    <a:prstGeom prst="rect">
                      <a:avLst/>
                    </a:prstGeom>
                  </pic:spPr>
                </pic:pic>
              </a:graphicData>
            </a:graphic>
          </wp:inline>
        </w:drawing>
      </w:r>
    </w:p>
    <w:p w14:paraId="79192DD9" w14:textId="5900D251" w:rsidR="45D16D99" w:rsidRDefault="45D16D99" w:rsidP="721D10EE">
      <w:pPr>
        <w:rPr>
          <w:rFonts w:eastAsiaTheme="majorEastAsia"/>
        </w:rPr>
      </w:pPr>
      <w:r w:rsidRPr="721D10EE">
        <w:rPr>
          <w:rFonts w:eastAsiaTheme="majorEastAsia"/>
        </w:rPr>
        <w:t xml:space="preserve">The process included reading an image, converting the actual RGB image to the </w:t>
      </w:r>
      <w:r w:rsidR="37D3713C" w:rsidRPr="721D10EE">
        <w:rPr>
          <w:rFonts w:eastAsiaTheme="majorEastAsia"/>
        </w:rPr>
        <w:t>grayscale</w:t>
      </w:r>
      <w:r w:rsidRPr="721D10EE">
        <w:rPr>
          <w:rFonts w:eastAsiaTheme="majorEastAsia"/>
        </w:rPr>
        <w:t xml:space="preserve"> </w:t>
      </w:r>
      <w:r w:rsidR="200E9AD6" w:rsidRPr="721D10EE">
        <w:rPr>
          <w:rFonts w:eastAsiaTheme="majorEastAsia"/>
        </w:rPr>
        <w:t>image, then</w:t>
      </w:r>
      <w:r w:rsidR="0ADCE92F" w:rsidRPr="721D10EE">
        <w:rPr>
          <w:rFonts w:eastAsiaTheme="majorEastAsia"/>
        </w:rPr>
        <w:t xml:space="preserve"> we use </w:t>
      </w:r>
      <w:r w:rsidR="3D81C07E" w:rsidRPr="721D10EE">
        <w:rPr>
          <w:rFonts w:eastAsiaTheme="majorEastAsia"/>
        </w:rPr>
        <w:t>MASK</w:t>
      </w:r>
      <w:r w:rsidR="0ADCE92F" w:rsidRPr="721D10EE">
        <w:rPr>
          <w:rFonts w:eastAsiaTheme="majorEastAsia"/>
        </w:rPr>
        <w:t xml:space="preserve"> </w:t>
      </w:r>
      <w:r w:rsidR="3A5591D9" w:rsidRPr="721D10EE">
        <w:rPr>
          <w:rFonts w:eastAsiaTheme="majorEastAsia"/>
        </w:rPr>
        <w:t>function that</w:t>
      </w:r>
      <w:r w:rsidR="7F02B732" w:rsidRPr="721D10EE">
        <w:rPr>
          <w:rFonts w:eastAsiaTheme="majorEastAsia"/>
        </w:rPr>
        <w:t xml:space="preserve"> applies a Sobel filter to a pixel of the image,</w:t>
      </w:r>
      <w:r w:rsidR="59B20A71" w:rsidRPr="721D10EE">
        <w:rPr>
          <w:rFonts w:eastAsiaTheme="majorEastAsia"/>
        </w:rPr>
        <w:t xml:space="preserve"> as well as Sobel function that calculates the Sobel edge detection for a portion of the image </w:t>
      </w:r>
      <w:r w:rsidR="59B20A71" w:rsidRPr="721D10EE">
        <w:rPr>
          <w:rFonts w:eastAsiaTheme="majorEastAsia"/>
        </w:rPr>
        <w:lastRenderedPageBreak/>
        <w:t xml:space="preserve">based on the rank of the process and </w:t>
      </w:r>
      <w:proofErr w:type="spellStart"/>
      <w:r w:rsidR="59B20A71" w:rsidRPr="721D10EE">
        <w:rPr>
          <w:rFonts w:eastAsiaTheme="majorEastAsia"/>
        </w:rPr>
        <w:t>comm_sz</w:t>
      </w:r>
      <w:proofErr w:type="spellEnd"/>
      <w:r w:rsidR="59B20A71" w:rsidRPr="721D10EE">
        <w:rPr>
          <w:rFonts w:eastAsiaTheme="majorEastAsia"/>
        </w:rPr>
        <w:t xml:space="preserve">. Finally, in the main </w:t>
      </w:r>
      <w:r w:rsidR="4730C865" w:rsidRPr="721D10EE">
        <w:rPr>
          <w:rFonts w:eastAsiaTheme="majorEastAsia"/>
        </w:rPr>
        <w:t>function</w:t>
      </w:r>
      <w:r w:rsidR="59B20A71" w:rsidRPr="721D10EE">
        <w:rPr>
          <w:rFonts w:eastAsiaTheme="majorEastAsia"/>
        </w:rPr>
        <w:t xml:space="preserve">, we initialize </w:t>
      </w:r>
      <w:r w:rsidR="0B25D5F3" w:rsidRPr="721D10EE">
        <w:rPr>
          <w:rFonts w:eastAsiaTheme="majorEastAsia"/>
        </w:rPr>
        <w:t xml:space="preserve">MPI, use basic MPI commands, read the </w:t>
      </w:r>
      <w:r w:rsidR="72ABEED5" w:rsidRPr="721D10EE">
        <w:rPr>
          <w:rFonts w:eastAsiaTheme="majorEastAsia"/>
        </w:rPr>
        <w:t>image</w:t>
      </w:r>
      <w:r w:rsidR="0B25D5F3" w:rsidRPr="721D10EE">
        <w:rPr>
          <w:rFonts w:eastAsiaTheme="majorEastAsia"/>
        </w:rPr>
        <w:t xml:space="preserve">, execute Sobel </w:t>
      </w:r>
      <w:r w:rsidR="590794CE" w:rsidRPr="721D10EE">
        <w:rPr>
          <w:rFonts w:eastAsiaTheme="majorEastAsia"/>
        </w:rPr>
        <w:t>function</w:t>
      </w:r>
      <w:r w:rsidR="0B25D5F3" w:rsidRPr="721D10EE">
        <w:rPr>
          <w:rFonts w:eastAsiaTheme="majorEastAsia"/>
        </w:rPr>
        <w:t xml:space="preserve"> in parallel based on the rank and size, and finally, </w:t>
      </w:r>
      <w:r w:rsidR="0E57490A" w:rsidRPr="721D10EE">
        <w:rPr>
          <w:rFonts w:eastAsiaTheme="majorEastAsia"/>
        </w:rPr>
        <w:t xml:space="preserve">splits the image among processes and sends it to process 0 where it gathers all data and rebuilds the final image. </w:t>
      </w:r>
    </w:p>
    <w:p w14:paraId="6CC25D36" w14:textId="3154D5D7" w:rsidR="006A5596" w:rsidRDefault="7505C9DF" w:rsidP="721D10EE">
      <w:pPr>
        <w:ind w:firstLine="0"/>
        <w:jc w:val="center"/>
        <w:rPr>
          <w:rFonts w:eastAsiaTheme="majorEastAsia"/>
          <w:b/>
          <w:bCs/>
        </w:rPr>
      </w:pPr>
      <w:r w:rsidRPr="721D10EE">
        <w:rPr>
          <w:rFonts w:eastAsiaTheme="majorEastAsia"/>
          <w:b/>
          <w:bCs/>
        </w:rPr>
        <w:t>Implementation of the parallel algorithm using MPI</w:t>
      </w:r>
    </w:p>
    <w:p w14:paraId="6655DDA6" w14:textId="0FA7DC97" w:rsidR="4FEF44CB" w:rsidRDefault="4FEF44CB" w:rsidP="721D10EE">
      <w:pPr>
        <w:ind w:firstLine="0"/>
        <w:jc w:val="center"/>
        <w:rPr>
          <w:rFonts w:eastAsiaTheme="majorEastAsia"/>
          <w:b/>
          <w:bCs/>
        </w:rPr>
      </w:pPr>
      <w:r w:rsidRPr="058A933A">
        <w:rPr>
          <w:rFonts w:eastAsiaTheme="majorEastAsia"/>
          <w:b/>
          <w:bCs/>
        </w:rPr>
        <w:t>[-almost</w:t>
      </w:r>
      <w:r w:rsidR="3A4B7109" w:rsidRPr="058A933A">
        <w:rPr>
          <w:rFonts w:eastAsiaTheme="majorEastAsia"/>
          <w:b/>
          <w:bCs/>
        </w:rPr>
        <w:t xml:space="preserve"> all</w:t>
      </w:r>
      <w:r w:rsidRPr="058A933A">
        <w:rPr>
          <w:rFonts w:eastAsiaTheme="majorEastAsia"/>
          <w:b/>
          <w:bCs/>
        </w:rPr>
        <w:t xml:space="preserve"> code lines before, so we are including screenshot of only </w:t>
      </w:r>
      <w:r w:rsidR="57BE96B1" w:rsidRPr="058A933A">
        <w:rPr>
          <w:rFonts w:eastAsiaTheme="majorEastAsia"/>
          <w:b/>
          <w:bCs/>
        </w:rPr>
        <w:t xml:space="preserve">the </w:t>
      </w:r>
      <w:r w:rsidRPr="058A933A">
        <w:rPr>
          <w:rFonts w:eastAsiaTheme="majorEastAsia"/>
          <w:b/>
          <w:bCs/>
        </w:rPr>
        <w:t>main function-]</w:t>
      </w:r>
    </w:p>
    <w:p w14:paraId="53AF497D" w14:textId="37F34F27" w:rsidR="0DAE1781" w:rsidRDefault="0DAE1781" w:rsidP="721D10EE">
      <w:pPr>
        <w:ind w:firstLine="0"/>
        <w:jc w:val="center"/>
      </w:pPr>
      <w:r>
        <w:rPr>
          <w:noProof/>
        </w:rPr>
        <w:drawing>
          <wp:inline distT="0" distB="0" distL="0" distR="0" wp14:anchorId="717CD41A" wp14:editId="4A4277D8">
            <wp:extent cx="4217761" cy="3321487"/>
            <wp:effectExtent l="0" t="0" r="0" b="0"/>
            <wp:docPr id="320737460" name="Picture 3207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7761" cy="3321487"/>
                    </a:xfrm>
                    <a:prstGeom prst="rect">
                      <a:avLst/>
                    </a:prstGeom>
                  </pic:spPr>
                </pic:pic>
              </a:graphicData>
            </a:graphic>
          </wp:inline>
        </w:drawing>
      </w:r>
    </w:p>
    <w:p w14:paraId="759CB698" w14:textId="633120CC" w:rsidR="006A5596" w:rsidRDefault="7505C9DF" w:rsidP="721D10EE">
      <w:pPr>
        <w:ind w:firstLine="0"/>
        <w:jc w:val="center"/>
        <w:rPr>
          <w:rFonts w:eastAsiaTheme="majorEastAsia"/>
          <w:b/>
          <w:bCs/>
        </w:rPr>
      </w:pPr>
      <w:r w:rsidRPr="721D10EE">
        <w:rPr>
          <w:rFonts w:eastAsiaTheme="majorEastAsia"/>
          <w:b/>
          <w:bCs/>
        </w:rPr>
        <w:t>Compilation and execution of your program on the Magnolia system. Include commands, screenshots showing your account, compilation, execution, and performance metrics (runtime and speedup)</w:t>
      </w:r>
      <w:r w:rsidR="5690FEE2">
        <w:rPr>
          <w:noProof/>
        </w:rPr>
        <w:drawing>
          <wp:inline distT="0" distB="0" distL="0" distR="0" wp14:anchorId="64211496" wp14:editId="502EF62E">
            <wp:extent cx="4572000" cy="1409700"/>
            <wp:effectExtent l="0" t="0" r="0" b="0"/>
            <wp:docPr id="113507895" name="Picture 11350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23168C12" w14:textId="4A4C6FA2" w:rsidR="5690FEE2" w:rsidRDefault="5690FEE2" w:rsidP="721D10EE">
      <w:pPr>
        <w:ind w:firstLine="0"/>
        <w:jc w:val="center"/>
        <w:rPr>
          <w:rFonts w:eastAsiaTheme="majorEastAsia"/>
          <w:b/>
          <w:bCs/>
        </w:rPr>
      </w:pPr>
      <w:r>
        <w:rPr>
          <w:noProof/>
        </w:rPr>
        <w:lastRenderedPageBreak/>
        <w:drawing>
          <wp:inline distT="0" distB="0" distL="0" distR="0" wp14:anchorId="62931BB9" wp14:editId="2683A7CF">
            <wp:extent cx="4572000" cy="1381125"/>
            <wp:effectExtent l="0" t="0" r="0" b="0"/>
            <wp:docPr id="373667497" name="Picture 37366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r w:rsidR="7619D88F">
        <w:rPr>
          <w:noProof/>
        </w:rPr>
        <w:drawing>
          <wp:inline distT="0" distB="0" distL="0" distR="0" wp14:anchorId="606C5A1C" wp14:editId="22B8E77D">
            <wp:extent cx="4572000" cy="1219200"/>
            <wp:effectExtent l="0" t="0" r="0" b="0"/>
            <wp:docPr id="118296821" name="Picture 11829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F95B16C" w14:textId="3979EF83" w:rsidR="721D10EE" w:rsidRDefault="7BA21FAE" w:rsidP="721D10EE">
      <w:pPr>
        <w:ind w:firstLine="0"/>
      </w:pPr>
      <w:r w:rsidRPr="058A933A">
        <w:rPr>
          <w:rFonts w:eastAsiaTheme="majorEastAsia"/>
          <w:b/>
          <w:bCs/>
        </w:rPr>
        <w:t xml:space="preserve"> </w:t>
      </w:r>
      <w:r w:rsidRPr="058A933A">
        <w:rPr>
          <w:rFonts w:eastAsiaTheme="majorEastAsia"/>
        </w:rPr>
        <w:t>For evaluation, we calculated the speedup and efficiency according to the following formulas:</w:t>
      </w:r>
      <w:r w:rsidR="721D10EE">
        <w:br/>
      </w:r>
      <w:r w:rsidR="3161302D">
        <w:rPr>
          <w:noProof/>
        </w:rPr>
        <w:drawing>
          <wp:inline distT="0" distB="0" distL="0" distR="0" wp14:anchorId="1AE4C232" wp14:editId="772DA686">
            <wp:extent cx="2461294" cy="1400175"/>
            <wp:effectExtent l="0" t="0" r="0" b="0"/>
            <wp:docPr id="1463320949" name="Picture 146332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1294" cy="1400175"/>
                    </a:xfrm>
                    <a:prstGeom prst="rect">
                      <a:avLst/>
                    </a:prstGeom>
                  </pic:spPr>
                </pic:pic>
              </a:graphicData>
            </a:graphic>
          </wp:inline>
        </w:drawing>
      </w:r>
      <w:r w:rsidR="3161302D" w:rsidRPr="058A933A">
        <w:rPr>
          <w:rFonts w:eastAsiaTheme="majorEastAsia"/>
        </w:rPr>
        <w:t xml:space="preserve">                  </w:t>
      </w:r>
      <w:r w:rsidR="3161302D">
        <w:rPr>
          <w:noProof/>
        </w:rPr>
        <w:drawing>
          <wp:inline distT="0" distB="0" distL="0" distR="0" wp14:anchorId="7D2E3325" wp14:editId="71337E4D">
            <wp:extent cx="2429970" cy="1321296"/>
            <wp:effectExtent l="0" t="0" r="0" b="0"/>
            <wp:docPr id="1733368824" name="Picture 173336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9970" cy="1321296"/>
                    </a:xfrm>
                    <a:prstGeom prst="rect">
                      <a:avLst/>
                    </a:prstGeom>
                  </pic:spPr>
                </pic:pic>
              </a:graphicData>
            </a:graphic>
          </wp:inline>
        </w:drawing>
      </w:r>
    </w:p>
    <w:p w14:paraId="413338A3" w14:textId="645A0975" w:rsidR="7BA21FAE" w:rsidRDefault="7BA21FAE" w:rsidP="721D10EE">
      <w:pPr>
        <w:ind w:firstLine="0"/>
      </w:pPr>
      <w:r>
        <w:t>And got the following results:</w:t>
      </w:r>
    </w:p>
    <w:p w14:paraId="3BE385EF" w14:textId="51A02FA6" w:rsidR="7BA21FAE" w:rsidRDefault="7BA21FAE" w:rsidP="721D10EE">
      <w:pPr>
        <w:ind w:firstLine="0"/>
      </w:pPr>
      <w:r>
        <w:rPr>
          <w:noProof/>
        </w:rPr>
        <w:drawing>
          <wp:inline distT="0" distB="0" distL="0" distR="0" wp14:anchorId="7E392DFF" wp14:editId="0F296B81">
            <wp:extent cx="4572000" cy="1343025"/>
            <wp:effectExtent l="0" t="0" r="0" b="0"/>
            <wp:docPr id="2110767072" name="Picture 211076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41C23DDA" w14:textId="3D2AC426" w:rsidR="058A933A" w:rsidRDefault="058A933A" w:rsidP="058A933A">
      <w:pPr>
        <w:ind w:firstLine="0"/>
      </w:pPr>
    </w:p>
    <w:p w14:paraId="5F282243" w14:textId="3A7BBF44" w:rsidR="058A933A" w:rsidRDefault="058A933A" w:rsidP="058A933A">
      <w:pPr>
        <w:ind w:firstLine="0"/>
      </w:pPr>
    </w:p>
    <w:p w14:paraId="41441D79" w14:textId="3EDC8DA3" w:rsidR="058A933A" w:rsidRDefault="058A933A" w:rsidP="058A933A">
      <w:pPr>
        <w:ind w:firstLine="0"/>
      </w:pPr>
    </w:p>
    <w:p w14:paraId="74AEE064" w14:textId="67305B9F" w:rsidR="058A933A" w:rsidRDefault="058A933A" w:rsidP="058A933A">
      <w:pPr>
        <w:ind w:firstLine="0"/>
      </w:pPr>
    </w:p>
    <w:p w14:paraId="586B5BEB" w14:textId="267D03B0" w:rsidR="7CA35394" w:rsidRDefault="7CA35394" w:rsidP="058A933A">
      <w:pPr>
        <w:ind w:firstLine="0"/>
        <w:jc w:val="center"/>
        <w:rPr>
          <w:rFonts w:eastAsiaTheme="majorEastAsia"/>
          <w:b/>
          <w:bCs/>
        </w:rPr>
      </w:pPr>
      <w:r w:rsidRPr="058A933A">
        <w:rPr>
          <w:rFonts w:eastAsiaTheme="majorEastAsia"/>
          <w:b/>
          <w:bCs/>
        </w:rPr>
        <w:lastRenderedPageBreak/>
        <w:t>Comparison of output images obtained from the serial and parallel programs.</w:t>
      </w:r>
    </w:p>
    <w:p w14:paraId="74E1F0DC" w14:textId="2019932F" w:rsidR="62780CE2" w:rsidRDefault="62780CE2" w:rsidP="721D10EE">
      <w:pPr>
        <w:ind w:firstLine="0"/>
        <w:jc w:val="center"/>
        <w:rPr>
          <w:rFonts w:eastAsiaTheme="majorEastAsia"/>
          <w:b/>
          <w:bCs/>
        </w:rPr>
      </w:pPr>
      <w:r>
        <w:rPr>
          <w:noProof/>
        </w:rPr>
        <w:drawing>
          <wp:inline distT="0" distB="0" distL="0" distR="0" wp14:anchorId="4ADEF6D7" wp14:editId="2E756C2B">
            <wp:extent cx="2876550" cy="2876550"/>
            <wp:effectExtent l="0" t="0" r="0" b="0"/>
            <wp:docPr id="1460784512" name="Picture 14607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r w:rsidR="3FFF99AA">
        <w:t xml:space="preserve">   </w:t>
      </w:r>
      <w:r>
        <w:rPr>
          <w:noProof/>
        </w:rPr>
        <w:drawing>
          <wp:inline distT="0" distB="0" distL="0" distR="0" wp14:anchorId="5B56ADD5" wp14:editId="1BDCC27C">
            <wp:extent cx="2895600" cy="2895600"/>
            <wp:effectExtent l="0" t="0" r="0" b="0"/>
            <wp:docPr id="2025511286" name="Picture 202551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p>
    <w:p w14:paraId="4D5FDD1A" w14:textId="7879D448" w:rsidR="7505C9DF" w:rsidRDefault="7505C9DF" w:rsidP="721D10EE">
      <w:pPr>
        <w:ind w:firstLine="0"/>
        <w:jc w:val="center"/>
        <w:rPr>
          <w:rFonts w:eastAsiaTheme="majorEastAsia"/>
          <w:b/>
          <w:bCs/>
        </w:rPr>
      </w:pPr>
      <w:r w:rsidRPr="721D10EE">
        <w:rPr>
          <w:rFonts w:eastAsiaTheme="majorEastAsia"/>
          <w:b/>
          <w:bCs/>
        </w:rPr>
        <w:t>Performance analysis and discussion of the parallel implementation, including tables and figures.</w:t>
      </w:r>
    </w:p>
    <w:p w14:paraId="2A362D4E" w14:textId="77057716" w:rsidR="721D10EE" w:rsidRDefault="04BEEBB0" w:rsidP="721D10EE">
      <w:pPr>
        <w:ind w:firstLine="0"/>
      </w:pPr>
      <w:r>
        <w:t xml:space="preserve">As the table shows, with the increase of number of processes, the speedup also increases, which justifies the purpose of using </w:t>
      </w:r>
      <w:r w:rsidR="31B573BD">
        <w:t xml:space="preserve">parallel programming. </w:t>
      </w:r>
      <w:r w:rsidR="28CA9DE2">
        <w:t xml:space="preserve">However, as we see the results for </w:t>
      </w:r>
      <w:r w:rsidR="383896CF">
        <w:t>efficiency</w:t>
      </w:r>
      <w:r w:rsidR="28CA9DE2">
        <w:t xml:space="preserve">, the percentage decreases with the </w:t>
      </w:r>
      <w:r w:rsidR="248B5C27">
        <w:t xml:space="preserve">increase </w:t>
      </w:r>
      <w:r w:rsidR="28CA9DE2">
        <w:t xml:space="preserve">of processes. </w:t>
      </w:r>
      <w:r w:rsidR="2B80D37F">
        <w:t>It suggests that the communication between processes also increases and becomes significant to the computation time, which is why the parallel program may not be scaling well.</w:t>
      </w:r>
    </w:p>
    <w:p w14:paraId="4040D349" w14:textId="20077954" w:rsidR="7505C9DF" w:rsidRDefault="7505C9DF" w:rsidP="721D10EE">
      <w:pPr>
        <w:ind w:firstLine="0"/>
        <w:jc w:val="center"/>
        <w:rPr>
          <w:rFonts w:eastAsiaTheme="majorEastAsia"/>
          <w:b/>
          <w:bCs/>
        </w:rPr>
      </w:pPr>
      <w:r w:rsidRPr="721D10EE">
        <w:rPr>
          <w:rFonts w:eastAsiaTheme="majorEastAsia"/>
          <w:b/>
          <w:bCs/>
        </w:rPr>
        <w:t>Conclusion</w:t>
      </w:r>
    </w:p>
    <w:p w14:paraId="1BAD4ACC" w14:textId="15B61890" w:rsidR="006A5596" w:rsidRDefault="33063311" w:rsidP="058A933A">
      <w:pPr>
        <w:ind w:firstLine="0"/>
        <w:rPr>
          <w:rFonts w:eastAsiaTheme="majorEastAsia"/>
        </w:rPr>
      </w:pPr>
      <w:r w:rsidRPr="058A933A">
        <w:rPr>
          <w:rFonts w:eastAsiaTheme="majorEastAsia"/>
        </w:rPr>
        <w:t xml:space="preserve">In this project, we were able to learn using </w:t>
      </w:r>
      <w:proofErr w:type="spellStart"/>
      <w:r w:rsidRPr="058A933A">
        <w:rPr>
          <w:rFonts w:eastAsiaTheme="majorEastAsia"/>
        </w:rPr>
        <w:t>Soble</w:t>
      </w:r>
      <w:proofErr w:type="spellEnd"/>
      <w:r w:rsidRPr="058A933A">
        <w:rPr>
          <w:rFonts w:eastAsiaTheme="majorEastAsia"/>
        </w:rPr>
        <w:t xml:space="preserve"> image segmentation in parallel and implement it in practice. </w:t>
      </w:r>
      <w:r w:rsidR="6DFAB77B" w:rsidRPr="058A933A">
        <w:rPr>
          <w:rFonts w:eastAsiaTheme="majorEastAsia"/>
        </w:rPr>
        <w:t xml:space="preserve">We were able to successfully get the image and compare it with the original RGB version from serial and parallel programs. Finally, we showed the </w:t>
      </w:r>
      <w:r w:rsidR="354DA004" w:rsidRPr="058A933A">
        <w:rPr>
          <w:rFonts w:eastAsiaTheme="majorEastAsia"/>
        </w:rPr>
        <w:t>performance</w:t>
      </w:r>
      <w:r w:rsidR="6DFAB77B" w:rsidRPr="058A933A">
        <w:rPr>
          <w:rFonts w:eastAsiaTheme="majorEastAsia"/>
        </w:rPr>
        <w:t xml:space="preserve"> analysis </w:t>
      </w:r>
      <w:r w:rsidR="1E2BA748" w:rsidRPr="058A933A">
        <w:rPr>
          <w:rFonts w:eastAsiaTheme="majorEastAsia"/>
        </w:rPr>
        <w:t>in the form of the</w:t>
      </w:r>
      <w:r w:rsidR="35BC68AE" w:rsidRPr="058A933A">
        <w:rPr>
          <w:rFonts w:eastAsiaTheme="majorEastAsia"/>
        </w:rPr>
        <w:t xml:space="preserve"> table that </w:t>
      </w:r>
      <w:r w:rsidR="644841FE" w:rsidRPr="058A933A">
        <w:rPr>
          <w:rFonts w:eastAsiaTheme="majorEastAsia"/>
        </w:rPr>
        <w:t>in</w:t>
      </w:r>
      <w:r w:rsidR="17C510E4" w:rsidRPr="058A933A">
        <w:rPr>
          <w:rFonts w:eastAsiaTheme="majorEastAsia"/>
        </w:rPr>
        <w:t>cl</w:t>
      </w:r>
      <w:r w:rsidR="644841FE" w:rsidRPr="058A933A">
        <w:rPr>
          <w:rFonts w:eastAsiaTheme="majorEastAsia"/>
        </w:rPr>
        <w:t xml:space="preserve">udes </w:t>
      </w:r>
      <w:r w:rsidR="35BC68AE" w:rsidRPr="058A933A">
        <w:rPr>
          <w:rFonts w:eastAsiaTheme="majorEastAsia"/>
        </w:rPr>
        <w:t>tim</w:t>
      </w:r>
      <w:r w:rsidR="278A966B" w:rsidRPr="058A933A">
        <w:rPr>
          <w:rFonts w:eastAsiaTheme="majorEastAsia"/>
        </w:rPr>
        <w:t>e it</w:t>
      </w:r>
      <w:r w:rsidR="35BC68AE" w:rsidRPr="058A933A">
        <w:rPr>
          <w:rFonts w:eastAsiaTheme="majorEastAsia"/>
        </w:rPr>
        <w:t xml:space="preserve"> </w:t>
      </w:r>
      <w:r w:rsidR="36B45D1F" w:rsidRPr="058A933A">
        <w:rPr>
          <w:rFonts w:eastAsiaTheme="majorEastAsia"/>
        </w:rPr>
        <w:t>took for different number of</w:t>
      </w:r>
      <w:r w:rsidR="35BC68AE" w:rsidRPr="058A933A">
        <w:rPr>
          <w:rFonts w:eastAsiaTheme="majorEastAsia"/>
        </w:rPr>
        <w:t xml:space="preserve"> processes to run</w:t>
      </w:r>
      <w:r w:rsidR="394C6502" w:rsidRPr="058A933A">
        <w:rPr>
          <w:rFonts w:eastAsiaTheme="majorEastAsia"/>
        </w:rPr>
        <w:t xml:space="preserve"> with parallel</w:t>
      </w:r>
      <w:r w:rsidR="35BC68AE" w:rsidRPr="058A933A">
        <w:rPr>
          <w:rFonts w:eastAsiaTheme="majorEastAsia"/>
        </w:rPr>
        <w:t xml:space="preserve">, their speedup as well as </w:t>
      </w:r>
      <w:r w:rsidR="344A2073" w:rsidRPr="058A933A">
        <w:rPr>
          <w:rFonts w:eastAsiaTheme="majorEastAsia"/>
        </w:rPr>
        <w:t>efficiency</w:t>
      </w:r>
      <w:r w:rsidR="00DE2D85" w:rsidRPr="058A933A">
        <w:rPr>
          <w:rFonts w:eastAsiaTheme="majorEastAsia"/>
        </w:rPr>
        <w:t xml:space="preserve"> compared to the serial code</w:t>
      </w:r>
      <w:r w:rsidR="35BC68AE" w:rsidRPr="058A933A">
        <w:rPr>
          <w:rFonts w:eastAsiaTheme="majorEastAsia"/>
        </w:rPr>
        <w:t xml:space="preserve">. </w:t>
      </w:r>
    </w:p>
    <w:sectPr w:rsidR="006A5596">
      <w:headerReference w:type="default" r:id="rId24"/>
      <w:footerReference w:type="default" r:id="rId25"/>
      <w:headerReference w:type="first" r:id="rId26"/>
      <w:footerReference w:type="first" r:id="rId2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0EC1B" w14:textId="77777777" w:rsidR="00EC3C9A" w:rsidRDefault="00EC3C9A">
      <w:pPr>
        <w:spacing w:line="240" w:lineRule="auto"/>
      </w:pPr>
      <w:r>
        <w:separator/>
      </w:r>
    </w:p>
  </w:endnote>
  <w:endnote w:type="continuationSeparator" w:id="0">
    <w:p w14:paraId="16D4EFB3" w14:textId="77777777" w:rsidR="00EC3C9A" w:rsidRDefault="00EC3C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160F4A54" w14:textId="77777777" w:rsidTr="721D10EE">
      <w:trPr>
        <w:trHeight w:val="300"/>
      </w:trPr>
      <w:tc>
        <w:tcPr>
          <w:tcW w:w="3120" w:type="dxa"/>
        </w:tcPr>
        <w:p w14:paraId="639AD9E5" w14:textId="6843873B" w:rsidR="721D10EE" w:rsidRDefault="721D10EE" w:rsidP="721D10EE">
          <w:pPr>
            <w:pStyle w:val="Header"/>
            <w:ind w:left="-115"/>
          </w:pPr>
        </w:p>
      </w:tc>
      <w:tc>
        <w:tcPr>
          <w:tcW w:w="3120" w:type="dxa"/>
        </w:tcPr>
        <w:p w14:paraId="65E8847D" w14:textId="4446DB25" w:rsidR="721D10EE" w:rsidRDefault="721D10EE" w:rsidP="721D10EE">
          <w:pPr>
            <w:pStyle w:val="Header"/>
            <w:jc w:val="center"/>
          </w:pPr>
        </w:p>
      </w:tc>
      <w:tc>
        <w:tcPr>
          <w:tcW w:w="3120" w:type="dxa"/>
        </w:tcPr>
        <w:p w14:paraId="789DEF90" w14:textId="35B5DF74" w:rsidR="721D10EE" w:rsidRDefault="721D10EE" w:rsidP="721D10EE">
          <w:pPr>
            <w:pStyle w:val="Header"/>
            <w:ind w:right="-115"/>
            <w:jc w:val="right"/>
          </w:pPr>
        </w:p>
      </w:tc>
    </w:tr>
  </w:tbl>
  <w:p w14:paraId="5E01A940" w14:textId="7F8F66D4" w:rsidR="721D10EE" w:rsidRDefault="721D10EE" w:rsidP="721D10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0D2ACEC2" w14:textId="77777777" w:rsidTr="721D10EE">
      <w:trPr>
        <w:trHeight w:val="300"/>
      </w:trPr>
      <w:tc>
        <w:tcPr>
          <w:tcW w:w="3120" w:type="dxa"/>
        </w:tcPr>
        <w:p w14:paraId="3704FC09" w14:textId="25D7F440" w:rsidR="721D10EE" w:rsidRDefault="721D10EE" w:rsidP="721D10EE">
          <w:pPr>
            <w:pStyle w:val="Header"/>
            <w:ind w:left="-115"/>
          </w:pPr>
        </w:p>
      </w:tc>
      <w:tc>
        <w:tcPr>
          <w:tcW w:w="3120" w:type="dxa"/>
        </w:tcPr>
        <w:p w14:paraId="50B4FF32" w14:textId="6455E4B1" w:rsidR="721D10EE" w:rsidRDefault="721D10EE" w:rsidP="721D10EE">
          <w:pPr>
            <w:pStyle w:val="Header"/>
            <w:jc w:val="center"/>
          </w:pPr>
        </w:p>
      </w:tc>
      <w:tc>
        <w:tcPr>
          <w:tcW w:w="3120" w:type="dxa"/>
        </w:tcPr>
        <w:p w14:paraId="5FA7AAF7" w14:textId="03C3E53A" w:rsidR="721D10EE" w:rsidRDefault="721D10EE" w:rsidP="721D10EE">
          <w:pPr>
            <w:pStyle w:val="Header"/>
            <w:ind w:right="-115"/>
            <w:jc w:val="right"/>
          </w:pPr>
        </w:p>
      </w:tc>
    </w:tr>
  </w:tbl>
  <w:p w14:paraId="7769F606" w14:textId="1FAF163F" w:rsidR="721D10EE" w:rsidRDefault="721D10EE" w:rsidP="721D1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D9820" w14:textId="77777777" w:rsidR="00EC3C9A" w:rsidRDefault="00EC3C9A">
      <w:pPr>
        <w:spacing w:line="240" w:lineRule="auto"/>
      </w:pPr>
      <w:r>
        <w:separator/>
      </w:r>
    </w:p>
  </w:footnote>
  <w:footnote w:type="continuationSeparator" w:id="0">
    <w:p w14:paraId="33153FA0" w14:textId="77777777" w:rsidR="00EC3C9A" w:rsidRDefault="00EC3C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949B" w14:textId="7829C022" w:rsidR="00780CEB" w:rsidRDefault="000043CA">
    <w:pPr>
      <w:pStyle w:val="Header"/>
    </w:pPr>
    <w:r>
      <w:rPr>
        <w:rStyle w:val="Strong"/>
      </w:rPr>
      <w:t>Group_12</w:t>
    </w:r>
    <w:r w:rsidR="00834FA6">
      <w:rPr>
        <w:rStyle w:val="Strong"/>
      </w:rPr>
      <w:t xml:space="preserve"> </w:t>
    </w:r>
    <w:r w:rsidR="00834FA6">
      <w:rPr>
        <w:rStyle w:val="Strong"/>
      </w:rPr>
      <w:ptab w:relativeTo="margin" w:alignment="right" w:leader="none"/>
    </w:r>
    <w:r w:rsidR="00834FA6">
      <w:rPr>
        <w:rStyle w:val="Strong"/>
      </w:rPr>
      <w:fldChar w:fldCharType="begin"/>
    </w:r>
    <w:r w:rsidR="00834FA6">
      <w:rPr>
        <w:rStyle w:val="Strong"/>
      </w:rPr>
      <w:instrText xml:space="preserve"> PAGE   \* MERGEFORMAT </w:instrText>
    </w:r>
    <w:r w:rsidR="00834FA6">
      <w:rPr>
        <w:rStyle w:val="Strong"/>
      </w:rPr>
      <w:fldChar w:fldCharType="separate"/>
    </w:r>
    <w:r w:rsidR="00834FA6">
      <w:rPr>
        <w:rStyle w:val="Strong"/>
        <w:noProof/>
      </w:rPr>
      <w:t>9</w:t>
    </w:r>
    <w:r w:rsidR="00834FA6">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25096" w14:textId="5AB51DF2" w:rsidR="000043CA" w:rsidRDefault="000043CA">
    <w:pPr>
      <w:pStyle w:val="Header"/>
    </w:pPr>
    <w:r>
      <w:t>GROUP_12: PHASE 1</w:t>
    </w:r>
  </w:p>
  <w:p w14:paraId="5C333A83" w14:textId="77777777" w:rsidR="000043CA" w:rsidRDefault="00004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8C91D73"/>
    <w:multiLevelType w:val="hybridMultilevel"/>
    <w:tmpl w:val="2FFAF640"/>
    <w:lvl w:ilvl="0" w:tplc="91A848E6">
      <w:start w:val="1"/>
      <w:numFmt w:val="bullet"/>
      <w:lvlText w:val=""/>
      <w:lvlJc w:val="left"/>
      <w:pPr>
        <w:ind w:left="720" w:hanging="360"/>
      </w:pPr>
      <w:rPr>
        <w:rFonts w:ascii="Symbol" w:hAnsi="Symbol" w:hint="default"/>
      </w:rPr>
    </w:lvl>
    <w:lvl w:ilvl="1" w:tplc="26608AA6">
      <w:start w:val="1"/>
      <w:numFmt w:val="bullet"/>
      <w:lvlText w:val="o"/>
      <w:lvlJc w:val="left"/>
      <w:pPr>
        <w:ind w:left="1440" w:hanging="360"/>
      </w:pPr>
      <w:rPr>
        <w:rFonts w:ascii="Courier New" w:hAnsi="Courier New" w:hint="default"/>
      </w:rPr>
    </w:lvl>
    <w:lvl w:ilvl="2" w:tplc="9498191C">
      <w:start w:val="1"/>
      <w:numFmt w:val="bullet"/>
      <w:lvlText w:val=""/>
      <w:lvlJc w:val="left"/>
      <w:pPr>
        <w:ind w:left="2160" w:hanging="360"/>
      </w:pPr>
      <w:rPr>
        <w:rFonts w:ascii="Wingdings" w:hAnsi="Wingdings" w:hint="default"/>
      </w:rPr>
    </w:lvl>
    <w:lvl w:ilvl="3" w:tplc="CB62F8CE">
      <w:start w:val="1"/>
      <w:numFmt w:val="bullet"/>
      <w:lvlText w:val=""/>
      <w:lvlJc w:val="left"/>
      <w:pPr>
        <w:ind w:left="2880" w:hanging="360"/>
      </w:pPr>
      <w:rPr>
        <w:rFonts w:ascii="Symbol" w:hAnsi="Symbol" w:hint="default"/>
      </w:rPr>
    </w:lvl>
    <w:lvl w:ilvl="4" w:tplc="80EA314A">
      <w:start w:val="1"/>
      <w:numFmt w:val="bullet"/>
      <w:lvlText w:val="o"/>
      <w:lvlJc w:val="left"/>
      <w:pPr>
        <w:ind w:left="3600" w:hanging="360"/>
      </w:pPr>
      <w:rPr>
        <w:rFonts w:ascii="Courier New" w:hAnsi="Courier New" w:hint="default"/>
      </w:rPr>
    </w:lvl>
    <w:lvl w:ilvl="5" w:tplc="7054E966">
      <w:start w:val="1"/>
      <w:numFmt w:val="bullet"/>
      <w:lvlText w:val=""/>
      <w:lvlJc w:val="left"/>
      <w:pPr>
        <w:ind w:left="4320" w:hanging="360"/>
      </w:pPr>
      <w:rPr>
        <w:rFonts w:ascii="Wingdings" w:hAnsi="Wingdings" w:hint="default"/>
      </w:rPr>
    </w:lvl>
    <w:lvl w:ilvl="6" w:tplc="B1580D70">
      <w:start w:val="1"/>
      <w:numFmt w:val="bullet"/>
      <w:lvlText w:val=""/>
      <w:lvlJc w:val="left"/>
      <w:pPr>
        <w:ind w:left="5040" w:hanging="360"/>
      </w:pPr>
      <w:rPr>
        <w:rFonts w:ascii="Symbol" w:hAnsi="Symbol" w:hint="default"/>
      </w:rPr>
    </w:lvl>
    <w:lvl w:ilvl="7" w:tplc="DF7E84E2">
      <w:start w:val="1"/>
      <w:numFmt w:val="bullet"/>
      <w:lvlText w:val="o"/>
      <w:lvlJc w:val="left"/>
      <w:pPr>
        <w:ind w:left="5760" w:hanging="360"/>
      </w:pPr>
      <w:rPr>
        <w:rFonts w:ascii="Courier New" w:hAnsi="Courier New" w:hint="default"/>
      </w:rPr>
    </w:lvl>
    <w:lvl w:ilvl="8" w:tplc="35D80038">
      <w:start w:val="1"/>
      <w:numFmt w:val="bullet"/>
      <w:lvlText w:val=""/>
      <w:lvlJc w:val="left"/>
      <w:pPr>
        <w:ind w:left="6480" w:hanging="360"/>
      </w:pPr>
      <w:rPr>
        <w:rFonts w:ascii="Wingdings" w:hAnsi="Wingdings" w:hint="default"/>
      </w:rPr>
    </w:lvl>
  </w:abstractNum>
  <w:num w:numId="1" w16cid:durableId="1117990108">
    <w:abstractNumId w:val="10"/>
  </w:num>
  <w:num w:numId="2" w16cid:durableId="327054046">
    <w:abstractNumId w:val="9"/>
  </w:num>
  <w:num w:numId="3" w16cid:durableId="1092627086">
    <w:abstractNumId w:val="7"/>
  </w:num>
  <w:num w:numId="4" w16cid:durableId="1207837829">
    <w:abstractNumId w:val="6"/>
  </w:num>
  <w:num w:numId="5" w16cid:durableId="1153331900">
    <w:abstractNumId w:val="5"/>
  </w:num>
  <w:num w:numId="6" w16cid:durableId="1473861758">
    <w:abstractNumId w:val="4"/>
  </w:num>
  <w:num w:numId="7" w16cid:durableId="1793476703">
    <w:abstractNumId w:val="8"/>
  </w:num>
  <w:num w:numId="8" w16cid:durableId="1313410419">
    <w:abstractNumId w:val="3"/>
  </w:num>
  <w:num w:numId="9" w16cid:durableId="2068259095">
    <w:abstractNumId w:val="2"/>
  </w:num>
  <w:num w:numId="10" w16cid:durableId="64695068">
    <w:abstractNumId w:val="1"/>
  </w:num>
  <w:num w:numId="11" w16cid:durableId="676150762">
    <w:abstractNumId w:val="0"/>
  </w:num>
  <w:num w:numId="12" w16cid:durableId="9332810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96"/>
    <w:rsid w:val="000043CA"/>
    <w:rsid w:val="00582366"/>
    <w:rsid w:val="006A5596"/>
    <w:rsid w:val="00780CEB"/>
    <w:rsid w:val="00834FA6"/>
    <w:rsid w:val="00DE2D85"/>
    <w:rsid w:val="00E64D8B"/>
    <w:rsid w:val="00EC3C9A"/>
    <w:rsid w:val="039271F4"/>
    <w:rsid w:val="04B7E62A"/>
    <w:rsid w:val="04BEEBB0"/>
    <w:rsid w:val="04D151F9"/>
    <w:rsid w:val="058A933A"/>
    <w:rsid w:val="05BD2766"/>
    <w:rsid w:val="0949C066"/>
    <w:rsid w:val="0ADCE92F"/>
    <w:rsid w:val="0B25D5F3"/>
    <w:rsid w:val="0B7BFEB7"/>
    <w:rsid w:val="0BC1833F"/>
    <w:rsid w:val="0D12D6EA"/>
    <w:rsid w:val="0D28D115"/>
    <w:rsid w:val="0DAE1781"/>
    <w:rsid w:val="0E57490A"/>
    <w:rsid w:val="0F23C02F"/>
    <w:rsid w:val="0F3493D4"/>
    <w:rsid w:val="108D770E"/>
    <w:rsid w:val="1258A5AA"/>
    <w:rsid w:val="13E277F9"/>
    <w:rsid w:val="1435B562"/>
    <w:rsid w:val="14A69B1D"/>
    <w:rsid w:val="1528559E"/>
    <w:rsid w:val="17C510E4"/>
    <w:rsid w:val="190099D0"/>
    <w:rsid w:val="1CD499EE"/>
    <w:rsid w:val="1E2BA748"/>
    <w:rsid w:val="1FD7133A"/>
    <w:rsid w:val="200E9AD6"/>
    <w:rsid w:val="204D5A6B"/>
    <w:rsid w:val="20612969"/>
    <w:rsid w:val="21F93DA5"/>
    <w:rsid w:val="248B5C27"/>
    <w:rsid w:val="24A75D2F"/>
    <w:rsid w:val="26F93565"/>
    <w:rsid w:val="2763815F"/>
    <w:rsid w:val="278A966B"/>
    <w:rsid w:val="28CA9DE2"/>
    <w:rsid w:val="2A1CC035"/>
    <w:rsid w:val="2AC2C15D"/>
    <w:rsid w:val="2B80D37F"/>
    <w:rsid w:val="2C14E17B"/>
    <w:rsid w:val="2C7ABA81"/>
    <w:rsid w:val="2D21CCCB"/>
    <w:rsid w:val="2F22B2ED"/>
    <w:rsid w:val="30625637"/>
    <w:rsid w:val="30FF1987"/>
    <w:rsid w:val="3161302D"/>
    <w:rsid w:val="31B573BD"/>
    <w:rsid w:val="33063311"/>
    <w:rsid w:val="330BAF69"/>
    <w:rsid w:val="344A2073"/>
    <w:rsid w:val="3485CC66"/>
    <w:rsid w:val="354DA004"/>
    <w:rsid w:val="35BC68AE"/>
    <w:rsid w:val="364781D2"/>
    <w:rsid w:val="36B45D1F"/>
    <w:rsid w:val="377BA495"/>
    <w:rsid w:val="37D3713C"/>
    <w:rsid w:val="383896CF"/>
    <w:rsid w:val="394A3D23"/>
    <w:rsid w:val="394C6502"/>
    <w:rsid w:val="3985A48E"/>
    <w:rsid w:val="3A4B7109"/>
    <w:rsid w:val="3A5591D9"/>
    <w:rsid w:val="3A6EB3E0"/>
    <w:rsid w:val="3A8CD370"/>
    <w:rsid w:val="3B1EAED4"/>
    <w:rsid w:val="3B9C0701"/>
    <w:rsid w:val="3C3EA890"/>
    <w:rsid w:val="3CBA7F35"/>
    <w:rsid w:val="3D81C07E"/>
    <w:rsid w:val="3E33B1AF"/>
    <w:rsid w:val="3F5C4D13"/>
    <w:rsid w:val="3F83FF5C"/>
    <w:rsid w:val="3FC9B501"/>
    <w:rsid w:val="3FE0EFB8"/>
    <w:rsid w:val="3FFF99AA"/>
    <w:rsid w:val="406C0B1B"/>
    <w:rsid w:val="41CCC029"/>
    <w:rsid w:val="45D16D99"/>
    <w:rsid w:val="461769EB"/>
    <w:rsid w:val="46C3490A"/>
    <w:rsid w:val="4730C865"/>
    <w:rsid w:val="48FC1320"/>
    <w:rsid w:val="49782B49"/>
    <w:rsid w:val="4A1EA495"/>
    <w:rsid w:val="4A6BAF4D"/>
    <w:rsid w:val="4AD1E204"/>
    <w:rsid w:val="4B76A4A5"/>
    <w:rsid w:val="4C5DBD07"/>
    <w:rsid w:val="4D37D2DD"/>
    <w:rsid w:val="4E4ABFFC"/>
    <w:rsid w:val="4EAADAFE"/>
    <w:rsid w:val="4EE0A810"/>
    <w:rsid w:val="4FEF44CB"/>
    <w:rsid w:val="504C0BC0"/>
    <w:rsid w:val="5079DE23"/>
    <w:rsid w:val="521848D2"/>
    <w:rsid w:val="5690FEE2"/>
    <w:rsid w:val="56BC4CF7"/>
    <w:rsid w:val="56FD279D"/>
    <w:rsid w:val="57AB3695"/>
    <w:rsid w:val="57BE96B1"/>
    <w:rsid w:val="57FCCC81"/>
    <w:rsid w:val="587FEF36"/>
    <w:rsid w:val="58CC3CD8"/>
    <w:rsid w:val="590794CE"/>
    <w:rsid w:val="59B20A71"/>
    <w:rsid w:val="5BB77063"/>
    <w:rsid w:val="5BD5C043"/>
    <w:rsid w:val="5C2590FE"/>
    <w:rsid w:val="5CEC35F7"/>
    <w:rsid w:val="5D9FADFB"/>
    <w:rsid w:val="5DE7D44B"/>
    <w:rsid w:val="5EF4691B"/>
    <w:rsid w:val="60883CA0"/>
    <w:rsid w:val="619076C8"/>
    <w:rsid w:val="62780CE2"/>
    <w:rsid w:val="635B90B2"/>
    <w:rsid w:val="640EEF7F"/>
    <w:rsid w:val="644841FE"/>
    <w:rsid w:val="64DC40B5"/>
    <w:rsid w:val="65428566"/>
    <w:rsid w:val="65AABFE0"/>
    <w:rsid w:val="661CBB55"/>
    <w:rsid w:val="6640A7F4"/>
    <w:rsid w:val="67F68B35"/>
    <w:rsid w:val="693DD425"/>
    <w:rsid w:val="6966A010"/>
    <w:rsid w:val="6A4DA7AC"/>
    <w:rsid w:val="6BA0276C"/>
    <w:rsid w:val="6C615F42"/>
    <w:rsid w:val="6D85486E"/>
    <w:rsid w:val="6DFAB77B"/>
    <w:rsid w:val="6F2118CF"/>
    <w:rsid w:val="6FF43285"/>
    <w:rsid w:val="70990866"/>
    <w:rsid w:val="70BCE930"/>
    <w:rsid w:val="7194C843"/>
    <w:rsid w:val="721D10EE"/>
    <w:rsid w:val="72ABEED5"/>
    <w:rsid w:val="72EFBDFE"/>
    <w:rsid w:val="7505C9DF"/>
    <w:rsid w:val="7619D88F"/>
    <w:rsid w:val="79264C37"/>
    <w:rsid w:val="793E246F"/>
    <w:rsid w:val="7BA21FAE"/>
    <w:rsid w:val="7BFCD950"/>
    <w:rsid w:val="7CA35394"/>
    <w:rsid w:val="7F02B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BF0C"/>
  <w15:chartTrackingRefBased/>
  <w15:docId w15:val="{B874A701-D322-8741-AB83-AD186853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textlayer--absolute">
    <w:name w:val="textlayer--absolute"/>
    <w:basedOn w:val="DefaultParagraphFont"/>
    <w:rsid w:val="006A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adichabonuvalieva/Library/Containers/com.microsoft.Word/Data/Library/Application%20Support/Microsoft/Office/16.0/DTS/en-UZ%7b97FB5307-CC1A-7C49-B3FB-F88B4218B6E3%7d/%7b2CA21068-7001-914B-ADF0-7E6AA0C4BC5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5926F7DD461B4CB70115344F90F3EA"/>
        <w:category>
          <w:name w:val="General"/>
          <w:gallery w:val="placeholder"/>
        </w:category>
        <w:types>
          <w:type w:val="bbPlcHdr"/>
        </w:types>
        <w:behaviors>
          <w:behavior w:val="content"/>
        </w:behaviors>
        <w:guid w:val="{AF3E2DB7-A682-A44C-A61F-EDB717760585}"/>
      </w:docPartPr>
      <w:docPartBody>
        <w:p w:rsidR="00373349" w:rsidRDefault="00373349">
          <w:pPr>
            <w:pStyle w:val="3E5926F7DD461B4CB70115344F90F3EA"/>
          </w:pPr>
          <w:r>
            <w:t>[Title Here, up to 12 Words, on One to Two Lines]</w:t>
          </w:r>
        </w:p>
      </w:docPartBody>
    </w:docPart>
    <w:docPart>
      <w:docPartPr>
        <w:name w:val="7D8916B5F3D920499FC3E552A3C79033"/>
        <w:category>
          <w:name w:val="General"/>
          <w:gallery w:val="placeholder"/>
        </w:category>
        <w:types>
          <w:type w:val="bbPlcHdr"/>
        </w:types>
        <w:behaviors>
          <w:behavior w:val="content"/>
        </w:behaviors>
        <w:guid w:val="{524399BA-FC10-AD42-9F8A-77D6D581A43D}"/>
      </w:docPartPr>
      <w:docPartBody>
        <w:p w:rsidR="00373349" w:rsidRDefault="00373349">
          <w:pPr>
            <w:pStyle w:val="7D8916B5F3D920499FC3E552A3C7903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49"/>
    <w:rsid w:val="00373349"/>
    <w:rsid w:val="00F61CAA"/>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5926F7DD461B4CB70115344F90F3EA">
    <w:name w:val="3E5926F7DD461B4CB70115344F90F3EA"/>
  </w:style>
  <w:style w:type="character" w:styleId="Emphasis">
    <w:name w:val="Emphasis"/>
    <w:basedOn w:val="DefaultParagraphFont"/>
    <w:uiPriority w:val="20"/>
    <w:unhideWhenUsed/>
    <w:qFormat/>
    <w:rPr>
      <w:i/>
      <w:iCs/>
    </w:rPr>
  </w:style>
  <w:style w:type="paragraph" w:customStyle="1" w:styleId="7D8916B5F3D920499FC3E552A3C79033">
    <w:name w:val="7D8916B5F3D920499FC3E552A3C79033"/>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 w:type="paragraph" w:customStyle="1" w:styleId="20890226C216D14F895E88B0114D7ECC">
    <w:name w:val="20890226C216D14F895E88B0114D7E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PHase_1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0</TotalTime>
  <Pages>7</Pages>
  <Words>478</Words>
  <Characters>2729</Characters>
  <Application>Microsoft Office Word</Application>
  <DocSecurity>0</DocSecurity>
  <Lines>22</Lines>
  <Paragraphs>6</Paragraphs>
  <ScaleCrop>false</ScaleCrop>
  <Company/>
  <LinksUpToDate>false</LinksUpToDate>
  <CharactersWithSpaces>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SOBEL EDGE DETECTION (PHASE 1)</dc:title>
  <dc:subject/>
  <dc:creator>Microsoft Office User</dc:creator>
  <cp:keywords/>
  <dc:description/>
  <cp:lastModifiedBy>Khadichabonu Valieva</cp:lastModifiedBy>
  <cp:revision>6</cp:revision>
  <dcterms:created xsi:type="dcterms:W3CDTF">2024-03-27T01:57:00Z</dcterms:created>
  <dcterms:modified xsi:type="dcterms:W3CDTF">2024-04-04T04:08:00Z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